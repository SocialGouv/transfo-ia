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2324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38"/>
        <w:gridCol w:w="967"/>
        <w:gridCol w:w="2999"/>
        <w:gridCol w:w="1309"/>
        <w:gridCol w:w="236"/>
        <w:gridCol w:w="581"/>
        <w:gridCol w:w="2330"/>
        <w:gridCol w:w="1352"/>
        <w:gridCol w:w="602"/>
        <w:gridCol w:w="236"/>
        <w:gridCol w:w="481"/>
        <w:gridCol w:w="252"/>
        <w:gridCol w:w="313"/>
        <w:gridCol w:w="398"/>
        <w:gridCol w:w="3542"/>
        <w:gridCol w:w="1302"/>
        <w:gridCol w:w="236"/>
        <w:gridCol w:w="729"/>
        <w:gridCol w:w="2855"/>
        <w:gridCol w:w="687"/>
        <w:gridCol w:w="1284"/>
        <w:gridCol w:w="14"/>
      </w:tblGrid>
      <w:tr w:rsidR="004C6B8F" w:rsidRPr="004E00BD" w14:paraId="6E229442" w14:textId="77777777" w:rsidTr="0095701F">
        <w:trPr>
          <w:gridAfter w:val="1"/>
          <w:wAfter w:w="14" w:type="dxa"/>
          <w:trHeight w:val="282"/>
        </w:trPr>
        <w:tc>
          <w:tcPr>
            <w:tcW w:w="539" w:type="dxa"/>
            <w:tcBorders>
              <w:right w:val="nil"/>
            </w:tcBorders>
            <w:shd w:val="clear" w:color="auto" w:fill="5F497A" w:themeFill="accent4" w:themeFillShade="BF"/>
            <w:vAlign w:val="center"/>
          </w:tcPr>
          <w:p w14:paraId="01E87C89" w14:textId="77777777" w:rsidR="004C6B8F" w:rsidRPr="004E00BD" w:rsidRDefault="004C6B8F" w:rsidP="009351D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</w:t>
            </w:r>
          </w:p>
        </w:tc>
        <w:tc>
          <w:tcPr>
            <w:tcW w:w="3969" w:type="dxa"/>
            <w:gridSpan w:val="2"/>
            <w:tcBorders>
              <w:left w:val="nil"/>
              <w:right w:val="nil"/>
            </w:tcBorders>
            <w:shd w:val="clear" w:color="auto" w:fill="5F497A" w:themeFill="accent4" w:themeFillShade="BF"/>
            <w:vAlign w:val="center"/>
          </w:tcPr>
          <w:p w14:paraId="4EFE43CC" w14:textId="77777777" w:rsidR="004C6B8F" w:rsidRPr="004E00BD" w:rsidRDefault="004C6B8F" w:rsidP="004C6B8F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PROJET – ACTEURS</w:t>
            </w:r>
          </w:p>
        </w:tc>
        <w:tc>
          <w:tcPr>
            <w:tcW w:w="1310" w:type="dxa"/>
            <w:tcBorders>
              <w:left w:val="nil"/>
            </w:tcBorders>
            <w:shd w:val="clear" w:color="auto" w:fill="5F497A" w:themeFill="accent4" w:themeFillShade="BF"/>
            <w:vAlign w:val="center"/>
          </w:tcPr>
          <w:p w14:paraId="0B7BD383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86E105F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81" w:type="dxa"/>
            <w:tcBorders>
              <w:right w:val="nil"/>
            </w:tcBorders>
            <w:shd w:val="clear" w:color="auto" w:fill="76923C" w:themeFill="accent3" w:themeFillShade="BF"/>
            <w:vAlign w:val="center"/>
          </w:tcPr>
          <w:p w14:paraId="2176E6CD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</w:t>
            </w:r>
          </w:p>
        </w:tc>
        <w:tc>
          <w:tcPr>
            <w:tcW w:w="3685" w:type="dxa"/>
            <w:gridSpan w:val="2"/>
            <w:tcBorders>
              <w:left w:val="nil"/>
              <w:right w:val="nil"/>
            </w:tcBorders>
            <w:shd w:val="clear" w:color="auto" w:fill="76923C" w:themeFill="accent3" w:themeFillShade="BF"/>
            <w:vAlign w:val="center"/>
          </w:tcPr>
          <w:p w14:paraId="69811B97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FONCTIONNELLES</w:t>
            </w:r>
          </w:p>
        </w:tc>
        <w:tc>
          <w:tcPr>
            <w:tcW w:w="1305" w:type="dxa"/>
            <w:gridSpan w:val="3"/>
            <w:tcBorders>
              <w:left w:val="nil"/>
            </w:tcBorders>
            <w:shd w:val="clear" w:color="auto" w:fill="76923C" w:themeFill="accent3" w:themeFillShade="BF"/>
            <w:vAlign w:val="center"/>
          </w:tcPr>
          <w:p w14:paraId="190C56E2" w14:textId="77777777" w:rsidR="004C6B8F" w:rsidRPr="004E00BD" w:rsidRDefault="00DE7169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 xml:space="preserve"> </w:t>
            </w:r>
            <w:r w:rsidR="004C6B8F"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52" w:type="dxa"/>
            <w:tcBorders>
              <w:top w:val="nil"/>
              <w:bottom w:val="nil"/>
            </w:tcBorders>
            <w:vAlign w:val="center"/>
          </w:tcPr>
          <w:p w14:paraId="096DEC9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11" w:type="dxa"/>
            <w:gridSpan w:val="2"/>
            <w:tcBorders>
              <w:right w:val="nil"/>
            </w:tcBorders>
            <w:shd w:val="clear" w:color="auto" w:fill="E36C0A" w:themeFill="accent6" w:themeFillShade="BF"/>
            <w:vAlign w:val="center"/>
          </w:tcPr>
          <w:p w14:paraId="5919A063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3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E36C0A" w:themeFill="accent6" w:themeFillShade="BF"/>
            <w:vAlign w:val="center"/>
          </w:tcPr>
          <w:p w14:paraId="472ADFC3" w14:textId="77777777" w:rsidR="004C6B8F" w:rsidRPr="004E00BD" w:rsidRDefault="004C6B8F" w:rsidP="00D2562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CONTRAINTES – VOLUMETRIE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E36C0A" w:themeFill="accent6" w:themeFillShade="BF"/>
            <w:vAlign w:val="center"/>
          </w:tcPr>
          <w:p w14:paraId="52D727F6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324E654" w14:textId="77777777" w:rsidR="004C6B8F" w:rsidRPr="004E00BD" w:rsidRDefault="004C6B8F" w:rsidP="004E00BD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729" w:type="dxa"/>
            <w:tcBorders>
              <w:right w:val="nil"/>
            </w:tcBorders>
            <w:shd w:val="clear" w:color="auto" w:fill="943634" w:themeFill="accent2" w:themeFillShade="BF"/>
            <w:vAlign w:val="center"/>
          </w:tcPr>
          <w:p w14:paraId="59A4F5D0" w14:textId="77777777" w:rsidR="004C6B8F" w:rsidRPr="004E00BD" w:rsidRDefault="00D25628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4</w:t>
            </w:r>
          </w:p>
        </w:tc>
        <w:tc>
          <w:tcPr>
            <w:tcW w:w="3544" w:type="dxa"/>
            <w:gridSpan w:val="2"/>
            <w:tcBorders>
              <w:left w:val="nil"/>
              <w:right w:val="nil"/>
            </w:tcBorders>
            <w:shd w:val="clear" w:color="auto" w:fill="943634" w:themeFill="accent2" w:themeFillShade="BF"/>
            <w:vAlign w:val="center"/>
          </w:tcPr>
          <w:p w14:paraId="2877097A" w14:textId="77777777" w:rsidR="004C6B8F" w:rsidRPr="004E00BD" w:rsidRDefault="00685C03" w:rsidP="00685C0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EXIGENCES CONTEXTUELLES</w:t>
            </w:r>
          </w:p>
        </w:tc>
        <w:tc>
          <w:tcPr>
            <w:tcW w:w="1285" w:type="dxa"/>
            <w:tcBorders>
              <w:left w:val="nil"/>
            </w:tcBorders>
            <w:shd w:val="clear" w:color="auto" w:fill="943634" w:themeFill="accent2" w:themeFillShade="BF"/>
            <w:vAlign w:val="center"/>
          </w:tcPr>
          <w:p w14:paraId="79B349C9" w14:textId="77777777" w:rsidR="004C6B8F" w:rsidRPr="004E00BD" w:rsidRDefault="004C6B8F" w:rsidP="00731AB0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724D8D" w:rsidRPr="00C3489A" w14:paraId="007A3F21" w14:textId="77777777" w:rsidTr="0095701F">
        <w:trPr>
          <w:gridAfter w:val="1"/>
          <w:wAfter w:w="14" w:type="dxa"/>
        </w:trPr>
        <w:tc>
          <w:tcPr>
            <w:tcW w:w="5818" w:type="dxa"/>
            <w:gridSpan w:val="4"/>
            <w:shd w:val="clear" w:color="auto" w:fill="E5DFEC" w:themeFill="accent4" w:themeFillTint="33"/>
          </w:tcPr>
          <w:p w14:paraId="3F9EAC1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F06F91" w14:paraId="3232F12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53C37BC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Nom du projet</w:t>
                  </w:r>
                  <w:r w:rsidR="00167DF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85309E" w14:paraId="2F3E2DA5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75B28EE" w14:textId="77777777" w:rsidR="00724D8D" w:rsidRPr="00BB3B53" w:rsidRDefault="00724D8D" w:rsidP="002A27A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9DE1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371E0B7C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1B7A1FAE" w14:textId="77777777" w:rsidR="00724D8D" w:rsidRPr="00ED1614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ED1614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Contexte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4A7B057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AB7382" w14:textId="77777777" w:rsidR="00724D8D" w:rsidRPr="00E573FB" w:rsidRDefault="00724D8D" w:rsidP="002A27A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62D4383D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8C70E7" w14:textId="77777777" w:rsidR="00724D8D" w:rsidRPr="00B34F08" w:rsidRDefault="00724D8D" w:rsidP="00B70A24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027E72C7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167DF6" w:rsidRPr="00B34F08" w14:paraId="2422E8E5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805DE03" w14:textId="77777777" w:rsidR="00167DF6" w:rsidRPr="00B34F08" w:rsidRDefault="00167DF6" w:rsidP="00063539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Objectifs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projet applicatif</w:t>
                  </w:r>
                </w:p>
              </w:tc>
            </w:tr>
            <w:tr w:rsidR="00167DF6" w:rsidRPr="00B34F08" w14:paraId="32C80AB1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4D4E77" w14:textId="77777777" w:rsidR="00167DF6" w:rsidRPr="00924EF1" w:rsidRDefault="00167DF6" w:rsidP="00376A52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167DF6" w:rsidRPr="00B34F08" w14:paraId="51ADD7CE" w14:textId="77777777" w:rsidTr="00063539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F4EEB83" w14:textId="77777777" w:rsidR="00167DF6" w:rsidRPr="00376A52" w:rsidRDefault="00167DF6" w:rsidP="00376A52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53CE42A" w14:textId="77777777" w:rsidR="00167DF6" w:rsidRDefault="00167DF6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5533"/>
            </w:tblGrid>
            <w:tr w:rsidR="00724D8D" w:rsidRPr="00B34F08" w14:paraId="7E7378A6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C09C91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Enjeux projet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applicatif</w:t>
                  </w:r>
                </w:p>
              </w:tc>
            </w:tr>
            <w:tr w:rsidR="00724D8D" w:rsidRPr="00B34F08" w14:paraId="2680CF1E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E87297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4576661F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67795" w14:textId="77777777" w:rsidR="00724D8D" w:rsidRPr="003664F2" w:rsidRDefault="00724D8D" w:rsidP="00B264B7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724D8D" w:rsidRPr="00B34F08" w14:paraId="15E057C0" w14:textId="77777777" w:rsidTr="004C6B8F">
              <w:tc>
                <w:tcPr>
                  <w:tcW w:w="5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A3888AD" w14:textId="77777777" w:rsidR="00724D8D" w:rsidRPr="00B34F08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5A9320BD" w14:textId="77777777" w:rsidR="00724D8D" w:rsidRDefault="00724D8D" w:rsidP="00724D8D">
            <w:pPr>
              <w:jc w:val="right"/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1275"/>
              <w:gridCol w:w="3270"/>
            </w:tblGrid>
            <w:tr w:rsidR="00724D8D" w:rsidRPr="00B34F08" w14:paraId="32735428" w14:textId="77777777" w:rsidTr="004C6B8F">
              <w:tc>
                <w:tcPr>
                  <w:tcW w:w="5533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95BD125" w14:textId="77777777" w:rsidR="00724D8D" w:rsidRPr="00B34F08" w:rsidRDefault="00724D8D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Planning projet</w:t>
                  </w:r>
                </w:p>
              </w:tc>
            </w:tr>
            <w:tr w:rsidR="00724D8D" w:rsidRPr="00B34F08" w14:paraId="094A7BB5" w14:textId="77777777" w:rsidTr="004C6B8F">
              <w:tc>
                <w:tcPr>
                  <w:tcW w:w="988" w:type="dxa"/>
                  <w:shd w:val="clear" w:color="auto" w:fill="B2A1C7" w:themeFill="accent4" w:themeFillTint="99"/>
                </w:tcPr>
                <w:p w14:paraId="0D704299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275" w:type="dxa"/>
                  <w:shd w:val="clear" w:color="auto" w:fill="B2A1C7" w:themeFill="accent4" w:themeFillTint="99"/>
                </w:tcPr>
                <w:p w14:paraId="26B7A6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3270" w:type="dxa"/>
                  <w:shd w:val="clear" w:color="auto" w:fill="B2A1C7" w:themeFill="accent4" w:themeFillTint="99"/>
                </w:tcPr>
                <w:p w14:paraId="6E81EC13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Commentaires</w:t>
                  </w:r>
                </w:p>
              </w:tc>
            </w:tr>
            <w:tr w:rsidR="00724D8D" w:rsidRPr="00BB3B53" w14:paraId="2A18B4BA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9788A5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V1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705F5523" w14:textId="77777777" w:rsidR="00724D8D" w:rsidRPr="00BB3B53" w:rsidRDefault="00724D8D" w:rsidP="003664F2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452086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12C0DC50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10DA1997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V2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1A147D6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1F1C10E5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1C488AF1" w14:textId="77777777" w:rsidTr="004C6B8F">
              <w:tc>
                <w:tcPr>
                  <w:tcW w:w="988" w:type="dxa"/>
                  <w:shd w:val="clear" w:color="auto" w:fill="FFFFFF" w:themeFill="background1"/>
                </w:tcPr>
                <w:p w14:paraId="0BD0A89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  <w:r w:rsidRPr="00BB3B53"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  <w:t>V3</w:t>
                  </w:r>
                </w:p>
              </w:tc>
              <w:tc>
                <w:tcPr>
                  <w:tcW w:w="1275" w:type="dxa"/>
                  <w:shd w:val="clear" w:color="auto" w:fill="FFFFFF" w:themeFill="background1"/>
                </w:tcPr>
                <w:p w14:paraId="5EE0F6F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3270" w:type="dxa"/>
                  <w:shd w:val="clear" w:color="auto" w:fill="FFFFFF" w:themeFill="background1"/>
                </w:tcPr>
                <w:p w14:paraId="776FEF9E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</w:tbl>
          <w:p w14:paraId="260713D9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tblLayout w:type="fixed"/>
              <w:tblLook w:val="04A0" w:firstRow="1" w:lastRow="0" w:firstColumn="1" w:lastColumn="0" w:noHBand="0" w:noVBand="1"/>
            </w:tblPr>
            <w:tblGrid>
              <w:gridCol w:w="1277"/>
              <w:gridCol w:w="1701"/>
              <w:gridCol w:w="1417"/>
              <w:gridCol w:w="1138"/>
            </w:tblGrid>
            <w:tr w:rsidR="00724D8D" w:rsidRPr="00B34F08" w14:paraId="7467B47A" w14:textId="77777777" w:rsidTr="004C6B8F">
              <w:tc>
                <w:tcPr>
                  <w:tcW w:w="5533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78912C91" w14:textId="77777777" w:rsidR="00724D8D" w:rsidRPr="00B34F08" w:rsidRDefault="00F51951" w:rsidP="00F51951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du projet</w:t>
                  </w:r>
                </w:p>
              </w:tc>
            </w:tr>
            <w:tr w:rsidR="00724D8D" w:rsidRPr="00B34F08" w14:paraId="36C049F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4983ABA0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5B5BE3FA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Nom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F45D9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Fonction</w:t>
                  </w: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B2A1C7" w:themeFill="accent4" w:themeFillTint="99"/>
                </w:tcPr>
                <w:p w14:paraId="65ACF1A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Entité</w:t>
                  </w:r>
                </w:p>
              </w:tc>
            </w:tr>
            <w:tr w:rsidR="00E573FB" w:rsidRPr="00BB3B53" w14:paraId="1890B51C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9E1A96D" w14:textId="77777777" w:rsidR="00E573FB" w:rsidRPr="00750C24" w:rsidRDefault="00E573FB" w:rsidP="00E573FB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2D6C47" w14:textId="77777777" w:rsidR="00E573FB" w:rsidRPr="00BB3B53" w:rsidRDefault="00E573FB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9FA3AE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57136B" w14:textId="77777777" w:rsidR="00E573FB" w:rsidRPr="00BB3B53" w:rsidRDefault="00E573FB" w:rsidP="00E573FB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CD4F385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280A05C" w14:textId="77777777" w:rsidR="00724D8D" w:rsidRPr="00750C24" w:rsidRDefault="00E573FB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948AD8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C9F346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2A9F2CF" w14:textId="77777777" w:rsidR="00724D8D" w:rsidRPr="00DE7169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316165" w:rsidRPr="00BB3B53" w14:paraId="4BD59A2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108F2D21" w14:textId="77777777" w:rsidR="00316165" w:rsidRPr="00750C24" w:rsidRDefault="0093055F" w:rsidP="0093055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ETUDE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FC30F8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9384F6A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04B8261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417CDF2B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5C87BEF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B683D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AECB51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5EBC8A4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316165" w:rsidRPr="00BB3B53" w14:paraId="40AE8EB1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E8A592C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AMOE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C8BE40C" w14:textId="77777777" w:rsidR="00316165" w:rsidRPr="00BB3B53" w:rsidRDefault="00316165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DB86BF7" w14:textId="77777777" w:rsidR="00316165" w:rsidRPr="00BB3B53" w:rsidRDefault="00316165" w:rsidP="004148C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12A0C6" w14:textId="77777777" w:rsidR="00316165" w:rsidRPr="00750C24" w:rsidRDefault="00316165" w:rsidP="004148C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50C24" w:rsidRPr="00BB3B53" w14:paraId="16A59947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03A4F013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INTEGRATEUR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99ABF39" w14:textId="77777777" w:rsidR="00750C24" w:rsidRPr="00BB3B53" w:rsidRDefault="00750C24" w:rsidP="002419EC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0A6E1FE" w14:textId="77777777" w:rsidR="00750C24" w:rsidRPr="00BB3B53" w:rsidRDefault="00750C24" w:rsidP="002419EC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38C9E1" w14:textId="77777777" w:rsidR="00750C24" w:rsidRPr="00750C24" w:rsidRDefault="00750C24" w:rsidP="002419EC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A3674A8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9F5F8C8" w14:textId="77777777" w:rsidR="00724D8D" w:rsidRPr="00750C24" w:rsidRDefault="00750C24" w:rsidP="00750C24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ARCHI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TECTE</w:t>
                  </w:r>
                  <w:r w:rsidR="00FD6738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 xml:space="preserve"> SI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C55EF25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C413CB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83812D0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724D8D" w:rsidRPr="00BB3B53" w14:paraId="0B950DC4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66260242" w14:textId="77777777" w:rsidR="00724D8D" w:rsidRPr="00750C24" w:rsidRDefault="00750C24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INTEGRATION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B3184C7" w14:textId="77777777" w:rsidR="00724D8D" w:rsidRPr="00BB3B53" w:rsidRDefault="00724D8D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BFA83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4A57C0E" w14:textId="77777777" w:rsidR="00724D8D" w:rsidRPr="00750C24" w:rsidRDefault="00724D8D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  <w:tr w:rsidR="00DE7169" w:rsidRPr="00BB3B53" w14:paraId="79509942" w14:textId="77777777" w:rsidTr="003831BD">
              <w:tc>
                <w:tcPr>
                  <w:tcW w:w="127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E5DFEC" w:themeFill="accent4" w:themeFillTint="33"/>
                </w:tcPr>
                <w:p w14:paraId="703DC23C" w14:textId="77777777" w:rsidR="00DE7169" w:rsidRPr="00750C24" w:rsidRDefault="00DE7169" w:rsidP="00DE7169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</w:pPr>
                  <w:r w:rsidRPr="00750C24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PROD</w:t>
                  </w:r>
                  <w:r w:rsidR="002A5141">
                    <w:rPr>
                      <w:rFonts w:cstheme="minorHAnsi"/>
                      <w:color w:val="403152" w:themeColor="accent4" w:themeShade="80"/>
                      <w:sz w:val="16"/>
                      <w:szCs w:val="16"/>
                    </w:rPr>
                    <w:t>UCTION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C51742E" w14:textId="77777777" w:rsidR="00DE7169" w:rsidRPr="00BB3B53" w:rsidRDefault="00DE7169" w:rsidP="00B264B7">
                  <w:pP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BE2D045" w14:textId="77777777" w:rsidR="00DE7169" w:rsidRPr="00BB3B53" w:rsidRDefault="00DE7169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75CAC73" w14:textId="77777777" w:rsidR="00DE7169" w:rsidRPr="00750C24" w:rsidRDefault="00DE7169" w:rsidP="00984F73">
                  <w:pPr>
                    <w:jc w:val="center"/>
                    <w:rPr>
                      <w:rFonts w:cstheme="minorHAnsi"/>
                      <w:i/>
                      <w:color w:val="403152" w:themeColor="accent4" w:themeShade="80"/>
                      <w:sz w:val="16"/>
                      <w:szCs w:val="16"/>
                    </w:rPr>
                  </w:pPr>
                </w:p>
              </w:tc>
            </w:tr>
          </w:tbl>
          <w:p w14:paraId="24145EE2" w14:textId="77777777" w:rsidR="00724D8D" w:rsidRDefault="00724D8D" w:rsidP="00724D8D">
            <w:pPr>
              <w:rPr>
                <w:b/>
                <w:sz w:val="16"/>
                <w:szCs w:val="16"/>
              </w:rPr>
            </w:pPr>
          </w:p>
          <w:tbl>
            <w:tblPr>
              <w:tblStyle w:val="Grilledutableau"/>
              <w:tblW w:w="5533" w:type="dxa"/>
              <w:shd w:val="clear" w:color="auto" w:fill="B2A1C7" w:themeFill="accent4" w:themeFillTint="99"/>
              <w:tblLayout w:type="fixed"/>
              <w:tblLook w:val="04A0" w:firstRow="1" w:lastRow="0" w:firstColumn="1" w:lastColumn="0" w:noHBand="0" w:noVBand="1"/>
            </w:tblPr>
            <w:tblGrid>
              <w:gridCol w:w="3265"/>
              <w:gridCol w:w="567"/>
              <w:gridCol w:w="567"/>
              <w:gridCol w:w="567"/>
              <w:gridCol w:w="567"/>
            </w:tblGrid>
            <w:tr w:rsidR="00724D8D" w:rsidRPr="00B34F08" w14:paraId="6425785E" w14:textId="77777777" w:rsidTr="004C6B8F">
              <w:tc>
                <w:tcPr>
                  <w:tcW w:w="5533" w:type="dxa"/>
                  <w:gridSpan w:val="5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B2A1C7" w:themeFill="accent4" w:themeFillTint="99"/>
                </w:tcPr>
                <w:p w14:paraId="3C88B8C7" w14:textId="77777777" w:rsidR="00724D8D" w:rsidRPr="00B34F08" w:rsidRDefault="00363252" w:rsidP="003D454A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 métiers du SI applicatif</w:t>
                  </w:r>
                </w:p>
              </w:tc>
            </w:tr>
            <w:tr w:rsidR="00724D8D" w:rsidRPr="00B34F08" w14:paraId="145C306F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0C879255" w14:textId="77777777" w:rsidR="00724D8D" w:rsidRPr="00B34F08" w:rsidRDefault="00724D8D" w:rsidP="00167DF6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Profils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 </w:t>
                  </w:r>
                  <w:r w:rsidR="00167DF6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acteurs</w:t>
                  </w:r>
                </w:p>
              </w:tc>
              <w:tc>
                <w:tcPr>
                  <w:tcW w:w="226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 w:themeFill="accent4" w:themeFillTint="99"/>
                </w:tcPr>
                <w:p w14:paraId="480574B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i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utilisateurs</w:t>
                  </w:r>
                </w:p>
              </w:tc>
            </w:tr>
            <w:tr w:rsidR="00724D8D" w:rsidRPr="00B34F08" w14:paraId="360DA2A4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CC0D9" w:themeFill="accent4" w:themeFillTint="66"/>
                </w:tcPr>
                <w:p w14:paraId="2FBAC786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B85382C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30C8B751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1F2D7545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2DF89F8D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BB3B53" w14:paraId="243CDF47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52CD1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353374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103C7B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191100B6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C55020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4BD9E32F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4E7AD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CC427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E1F4C7D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1C62F2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0BB98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6991695B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ED6C2D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F5BB59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C533BE0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2CDEAC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4674A11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00F2BF44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3B994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7A731D5B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D3A2DE9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C00153E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A3BBDF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FE3322" w:rsidRPr="00BB3B53" w14:paraId="7E63C113" w14:textId="77777777" w:rsidTr="00B0619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A038B7" w14:textId="77777777" w:rsidR="00FE3322" w:rsidRPr="00BB3B53" w:rsidRDefault="00FE3322" w:rsidP="00B0619F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4CACBA58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9759CB6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5009A452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CF1AC17" w14:textId="77777777" w:rsidR="00FE3322" w:rsidRPr="00BB3B53" w:rsidRDefault="00FE3322" w:rsidP="00B0619F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4A21BDD3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F2E41F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28265A98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626E512F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D2D5B5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0167F63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B3B53" w14:paraId="72BBEA1D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7C1EB9" w14:textId="77777777" w:rsidR="00724D8D" w:rsidRPr="00BB3B53" w:rsidRDefault="00724D8D" w:rsidP="00B264B7">
                  <w:pPr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3B3553B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01D990D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1296BB90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shd w:val="clear" w:color="auto" w:fill="FFFFFF" w:themeFill="background1"/>
                </w:tcPr>
                <w:p w14:paraId="3BA637EA" w14:textId="77777777" w:rsidR="00724D8D" w:rsidRPr="00BB3B53" w:rsidRDefault="00724D8D" w:rsidP="00984F73">
                  <w:pPr>
                    <w:jc w:val="center"/>
                    <w:rPr>
                      <w:rFonts w:cstheme="minorHAnsi"/>
                      <w:color w:val="403152" w:themeColor="accent4" w:themeShade="80"/>
                      <w:sz w:val="18"/>
                      <w:szCs w:val="18"/>
                    </w:rPr>
                  </w:pPr>
                </w:p>
              </w:tc>
            </w:tr>
            <w:tr w:rsidR="00724D8D" w:rsidRPr="00B34F08" w14:paraId="2B763E65" w14:textId="77777777" w:rsidTr="004C6B8F">
              <w:tblPrEx>
                <w:shd w:val="clear" w:color="auto" w:fill="auto"/>
              </w:tblPrEx>
              <w:tc>
                <w:tcPr>
                  <w:tcW w:w="3265" w:type="dxa"/>
                  <w:tcBorders>
                    <w:left w:val="nil"/>
                    <w:bottom w:val="nil"/>
                  </w:tcBorders>
                  <w:shd w:val="clear" w:color="auto" w:fill="auto"/>
                </w:tcPr>
                <w:p w14:paraId="2E116022" w14:textId="77777777" w:rsidR="00724D8D" w:rsidRPr="00B34F08" w:rsidRDefault="00724D8D" w:rsidP="00984F73">
                  <w:pPr>
                    <w:jc w:val="right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Total </w:t>
                  </w:r>
                  <w:r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 xml:space="preserve">utilisateurs 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6BA1CD18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D99594" w:themeFill="accent2" w:themeFillTint="99"/>
                </w:tcPr>
                <w:p w14:paraId="3945FC4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FABF8F" w:themeFill="accent6" w:themeFillTint="99"/>
                </w:tcPr>
                <w:p w14:paraId="4CEBA1EE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67" w:type="dxa"/>
                  <w:shd w:val="clear" w:color="auto" w:fill="C2D69B" w:themeFill="accent3" w:themeFillTint="99"/>
                </w:tcPr>
                <w:p w14:paraId="06B01084" w14:textId="77777777" w:rsidR="00724D8D" w:rsidRPr="00B34F08" w:rsidRDefault="00724D8D" w:rsidP="00984F73">
                  <w:pPr>
                    <w:jc w:val="center"/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</w:pPr>
                  <w:r w:rsidRPr="00B34F08">
                    <w:rPr>
                      <w:rFonts w:cstheme="minorHAnsi"/>
                      <w:b/>
                      <w:color w:val="403152" w:themeColor="accent4" w:themeShade="80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72446322" w14:textId="77777777" w:rsidR="002F5AD2" w:rsidRDefault="002F5AD2" w:rsidP="00F96D62">
            <w:pPr>
              <w:jc w:val="center"/>
              <w:rPr>
                <w:rFonts w:cstheme="minorHAnsi"/>
                <w:i/>
                <w:color w:val="403152" w:themeColor="accent4" w:themeShade="80"/>
                <w:sz w:val="16"/>
                <w:szCs w:val="16"/>
              </w:rPr>
            </w:pPr>
          </w:p>
          <w:p w14:paraId="449C0344" w14:textId="77777777" w:rsidR="000C1348" w:rsidRDefault="00B06069" w:rsidP="001C42D8">
            <w:pPr>
              <w:jc w:val="center"/>
            </w:pPr>
            <w:r>
              <w:object w:dxaOrig="6795" w:dyaOrig="2640" w14:anchorId="3BC8A691">
                <v:shape id="_x0000_i1026" type="#_x0000_t75" style="width:277.9pt;height:106.8pt" o:ole="">
                  <v:imagedata r:id="rId12" o:title=""/>
                </v:shape>
                <o:OLEObject Type="Embed" ProgID="PBrush" ShapeID="_x0000_i1026" DrawAspect="Content" ObjectID="_1791098134" r:id="rId13"/>
              </w:object>
            </w:r>
          </w:p>
          <w:p w14:paraId="64CD8202" w14:textId="77777777" w:rsidR="00B06069" w:rsidRDefault="00B06069" w:rsidP="00AA5AE0">
            <w:pPr>
              <w:jc w:val="center"/>
            </w:pPr>
          </w:p>
          <w:p w14:paraId="3B017B51" w14:textId="77777777" w:rsidR="00AA5AE0" w:rsidRPr="000C1348" w:rsidRDefault="00907120" w:rsidP="00AA5AE0">
            <w:pPr>
              <w:jc w:val="center"/>
              <w:rPr>
                <w:color w:val="7030A0"/>
                <w:sz w:val="16"/>
                <w:szCs w:val="16"/>
              </w:rPr>
            </w:pPr>
            <w:hyperlink r:id="rId14" w:history="1">
              <w:r w:rsidR="00AA5AE0" w:rsidRPr="000C1348">
                <w:rPr>
                  <w:rStyle w:val="Lienhypertexte"/>
                  <w:sz w:val="16"/>
                  <w:szCs w:val="16"/>
                </w:rPr>
                <w:t>RIE : Réseau Interministériel de l’état</w:t>
              </w:r>
            </w:hyperlink>
          </w:p>
          <w:p w14:paraId="42E49E2E" w14:textId="77777777" w:rsidR="001C42D8" w:rsidRPr="00C3489A" w:rsidRDefault="001C42D8" w:rsidP="000A01F7"/>
        </w:tc>
        <w:tc>
          <w:tcPr>
            <w:tcW w:w="236" w:type="dxa"/>
            <w:tcBorders>
              <w:top w:val="nil"/>
              <w:bottom w:val="nil"/>
            </w:tcBorders>
          </w:tcPr>
          <w:p w14:paraId="579516B0" w14:textId="77777777" w:rsidR="00724D8D" w:rsidRPr="00C3489A" w:rsidRDefault="00724D8D" w:rsidP="00984F73"/>
        </w:tc>
        <w:tc>
          <w:tcPr>
            <w:tcW w:w="5571" w:type="dxa"/>
            <w:gridSpan w:val="6"/>
            <w:shd w:val="clear" w:color="auto" w:fill="EAF1DD" w:themeFill="accent3" w:themeFillTint="33"/>
          </w:tcPr>
          <w:p w14:paraId="0D943ED3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83536A" w14:paraId="2C9FB933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0B3AD2D0" w14:textId="77777777" w:rsidR="00724D8D" w:rsidRPr="00981A3D" w:rsidRDefault="00724D8D" w:rsidP="00225EC0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Fonctionnalités</w:t>
                  </w:r>
                  <w:r w:rsidR="00225EC0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6AB624D7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68B03D8B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4C35FDD9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4E584D71" w14:textId="77777777" w:rsidR="00724D8D" w:rsidRPr="009140F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9140F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A1064E" w:rsidRPr="0083536A" w14:paraId="7B0325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690A881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69D2192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51DCD8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362B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E4793E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65B8AEF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2C61607" w14:textId="77777777" w:rsidR="00A1064E" w:rsidRPr="00A1064E" w:rsidRDefault="00A1064E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447F44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772B9D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750E8A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5F9AC8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2C316C6E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0EDC3E5" w14:textId="77777777" w:rsidR="001F43D9" w:rsidRPr="00A1064E" w:rsidRDefault="001F43D9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C81168F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F4B5B38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8F7432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0D7A71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1F43D9" w:rsidRPr="0083536A" w14:paraId="73B4FE46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F197A58" w14:textId="77777777" w:rsidR="001F43D9" w:rsidRPr="00A1064E" w:rsidRDefault="001F43D9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777FA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667E820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B410D03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99CE974" w14:textId="77777777" w:rsidR="001F43D9" w:rsidRPr="001F43D9" w:rsidRDefault="001F43D9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41178DCA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018BBC4B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8C33C4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4EC17A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0545F4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FD6DE3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8840EC0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3FA765DC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FB7CD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1F12EB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C9A819F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E6B6164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3BDA8E55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1D3691E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188F11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95B77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3AC9F0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05DDC5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1D87A428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A932A78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D1246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46E18A0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EB3751C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5A09BD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B215497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77B16194" w14:textId="77777777" w:rsidR="00A1064E" w:rsidRPr="00A1064E" w:rsidRDefault="00A1064E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AF95CC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B6A365B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B43413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03E8FD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02376649" w14:textId="77777777" w:rsidTr="007A7BD7">
              <w:tc>
                <w:tcPr>
                  <w:tcW w:w="4111" w:type="dxa"/>
                  <w:shd w:val="clear" w:color="auto" w:fill="FFFFFF" w:themeFill="background1"/>
                </w:tcPr>
                <w:p w14:paraId="48B7201D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457D91E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93132E9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7AD468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63389BA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064E" w:rsidRPr="0083536A" w14:paraId="76EB2D03" w14:textId="77777777" w:rsidTr="007A7BD7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5BBD76" w14:textId="77777777" w:rsidR="00A1064E" w:rsidRPr="00A1064E" w:rsidRDefault="00A1064E" w:rsidP="007A7BD7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186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2F15D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254E7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BFECC5" w14:textId="77777777" w:rsidR="00A1064E" w:rsidRPr="001F43D9" w:rsidRDefault="00A1064E" w:rsidP="007A7BD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5C1BCAA9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72AB836" w14:textId="77777777" w:rsidR="00724D8D" w:rsidRPr="00A1064E" w:rsidRDefault="00724D8D" w:rsidP="00A1064E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7CE9CDA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08357E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9D144C4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C47DDF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72E3EC5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313AA57D" w14:textId="77777777" w:rsidR="00724D8D" w:rsidRPr="00A1064E" w:rsidRDefault="00724D8D" w:rsidP="001F43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B7C0F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2032883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E35F3F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6DE3F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0964D241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142AB2FB" w14:textId="77777777" w:rsidR="00724D8D" w:rsidRPr="00A1064E" w:rsidRDefault="00724D8D" w:rsidP="0027136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5210F7D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05C131E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561E2C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DD041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3D7F7D1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7BE2C773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60A7D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84ACF8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BEC6C6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806874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4E199880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5EEDAE58" w14:textId="77777777" w:rsidR="00724D8D" w:rsidRPr="00A1064E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F465682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871B2B0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2CE0CE46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7562015" w14:textId="77777777" w:rsidR="00724D8D" w:rsidRPr="001F43D9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83536A" w14:paraId="60B34C99" w14:textId="77777777" w:rsidTr="0025527C">
              <w:tc>
                <w:tcPr>
                  <w:tcW w:w="411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46FC3C4B" w14:textId="77777777" w:rsidR="00724D8D" w:rsidRPr="0083536A" w:rsidRDefault="00724D8D" w:rsidP="00984F73">
                  <w:pPr>
                    <w:jc w:val="right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83536A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Total fonctionnalités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5A1E243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E71F616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4FA8A5A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0A9A68CE" w14:textId="77777777" w:rsidR="00724D8D" w:rsidRPr="0025527C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25527C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0</w:t>
                  </w:r>
                </w:p>
              </w:tc>
            </w:tr>
          </w:tbl>
          <w:p w14:paraId="598E786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715388E9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49ADD3B2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Données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2C9F2A0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11D457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0AFF7D3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92D050"/>
                </w:tcPr>
                <w:p w14:paraId="06727DDF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442CEDC2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2CB835A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1EE130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55C5CC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135F9CA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609772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DA14E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AA9F61C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553405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5D88EA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6FE6050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65B74EB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5CC02F85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5FFDCE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987CA9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33B67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3AE0B8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CBC7E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3EBFC46" w14:textId="77777777" w:rsidR="00724D8D" w:rsidRPr="00CA7D30" w:rsidRDefault="00724D8D" w:rsidP="00724D8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284"/>
              <w:gridCol w:w="283"/>
              <w:gridCol w:w="284"/>
              <w:gridCol w:w="283"/>
            </w:tblGrid>
            <w:tr w:rsidR="00724D8D" w:rsidRPr="00522225" w14:paraId="3D8A934B" w14:textId="77777777" w:rsidTr="00984F73">
              <w:tc>
                <w:tcPr>
                  <w:tcW w:w="4111" w:type="dxa"/>
                  <w:shd w:val="clear" w:color="auto" w:fill="C2D69B" w:themeFill="accent3" w:themeFillTint="99"/>
                </w:tcPr>
                <w:p w14:paraId="1F39E60B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Fichiers </w:t>
                  </w:r>
                  <w:r w:rsidR="00C72278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métiers du SI applicatif</w:t>
                  </w:r>
                </w:p>
              </w:tc>
              <w:tc>
                <w:tcPr>
                  <w:tcW w:w="284" w:type="dxa"/>
                  <w:shd w:val="clear" w:color="auto" w:fill="FF0000"/>
                </w:tcPr>
                <w:p w14:paraId="0B3AFAF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shd w:val="clear" w:color="auto" w:fill="FF0000"/>
                </w:tcPr>
                <w:p w14:paraId="70BA3D00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shd w:val="clear" w:color="auto" w:fill="FFC000"/>
                </w:tcPr>
                <w:p w14:paraId="33C32B7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shd w:val="clear" w:color="auto" w:fill="00B050"/>
                </w:tcPr>
                <w:p w14:paraId="6166BDC2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522225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522225" w14:paraId="6B9228FC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08417998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2E26B6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33FF8B5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83515DD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7949E8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276B16DE" w14:textId="77777777" w:rsidTr="00984F73">
              <w:tc>
                <w:tcPr>
                  <w:tcW w:w="4111" w:type="dxa"/>
                  <w:shd w:val="clear" w:color="auto" w:fill="FFFFFF" w:themeFill="background1"/>
                </w:tcPr>
                <w:p w14:paraId="613B2F20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68BC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B80A443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12A72C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48257B1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522225" w14:paraId="44228499" w14:textId="77777777" w:rsidTr="00984F73">
              <w:tc>
                <w:tcPr>
                  <w:tcW w:w="4111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59015D" w14:textId="77777777" w:rsidR="00724D8D" w:rsidRPr="00522225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9627E6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85779A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A08A4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3A502C" w14:textId="77777777" w:rsidR="00724D8D" w:rsidRPr="00522225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B45A889" w14:textId="77777777" w:rsidR="00724D8D" w:rsidRPr="00CA7D30" w:rsidRDefault="00724D8D" w:rsidP="00724D8D">
            <w:pPr>
              <w:tabs>
                <w:tab w:val="left" w:pos="1240"/>
              </w:tabs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660"/>
              <w:gridCol w:w="1417"/>
              <w:gridCol w:w="318"/>
              <w:gridCol w:w="283"/>
              <w:gridCol w:w="284"/>
              <w:gridCol w:w="283"/>
            </w:tblGrid>
            <w:tr w:rsidR="00724D8D" w:rsidRPr="009C6A5E" w14:paraId="317B8E9B" w14:textId="77777777" w:rsidTr="00984F73">
              <w:tc>
                <w:tcPr>
                  <w:tcW w:w="266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A5F907F" w14:textId="77777777" w:rsidR="00724D8D" w:rsidRPr="009C6A5E" w:rsidRDefault="00167DF6" w:rsidP="00F51951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Référentiel </w:t>
                  </w:r>
                  <w:r w:rsidR="00F51951">
                    <w:rPr>
                      <w:rFonts w:cstheme="minorHAnsi"/>
                      <w:b/>
                      <w:sz w:val="18"/>
                      <w:szCs w:val="18"/>
                    </w:rPr>
                    <w:t>données</w:t>
                  </w:r>
                  <w:r w:rsidR="009218F7">
                    <w:rPr>
                      <w:rFonts w:cstheme="minorHAnsi"/>
                      <w:b/>
                      <w:sz w:val="18"/>
                      <w:szCs w:val="18"/>
                    </w:rPr>
                    <w:t xml:space="preserve"> (hors SI)</w:t>
                  </w:r>
                </w:p>
              </w:tc>
              <w:tc>
                <w:tcPr>
                  <w:tcW w:w="141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F37345F" w14:textId="77777777" w:rsidR="00724D8D" w:rsidRPr="00981A3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981A3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 échange</w:t>
                  </w:r>
                </w:p>
              </w:tc>
              <w:tc>
                <w:tcPr>
                  <w:tcW w:w="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03E1115C" w14:textId="77777777" w:rsidR="00724D8D" w:rsidRPr="004F0441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6C6398D0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43EA4BB7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0E67718B" w14:textId="77777777" w:rsidR="00724D8D" w:rsidRPr="004F0441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F0441">
                    <w:rPr>
                      <w:rFonts w:cstheme="minorHAnsi"/>
                      <w:b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7D5AB23C" w14:textId="77777777" w:rsidTr="00984F73">
              <w:tc>
                <w:tcPr>
                  <w:tcW w:w="26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C1A911F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23E30A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DE0B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619A9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E75847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681782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17A9215F" w14:textId="77777777" w:rsidTr="00984F73">
              <w:tc>
                <w:tcPr>
                  <w:tcW w:w="266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74AA1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E5620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8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2AE9A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53B32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0D554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58E85A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E71EF9C" w14:textId="77777777" w:rsidR="0057775D" w:rsidRPr="00F51951" w:rsidRDefault="00F51951" w:rsidP="0057775D">
            <w:pPr>
              <w:rPr>
                <w:i/>
                <w:sz w:val="16"/>
                <w:szCs w:val="16"/>
              </w:rPr>
            </w:pPr>
            <w:r w:rsidRPr="00F51951">
              <w:rPr>
                <w:i/>
                <w:sz w:val="16"/>
                <w:szCs w:val="16"/>
              </w:rPr>
              <w:t xml:space="preserve">Les </w:t>
            </w:r>
            <w:r w:rsidR="009218F7">
              <w:rPr>
                <w:i/>
                <w:sz w:val="16"/>
                <w:szCs w:val="16"/>
              </w:rPr>
              <w:t xml:space="preserve">données dans le SI Applicatif </w:t>
            </w:r>
            <w:r>
              <w:rPr>
                <w:i/>
                <w:sz w:val="16"/>
                <w:szCs w:val="16"/>
              </w:rPr>
              <w:t xml:space="preserve"> servant de référentiel ne sont pas à indiquer</w:t>
            </w:r>
          </w:p>
          <w:p w14:paraId="0402130F" w14:textId="77777777" w:rsidR="00F51951" w:rsidRPr="00CA7D30" w:rsidRDefault="00F51951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312" w:type="dxa"/>
              <w:tblLayout w:type="fixed"/>
              <w:tblLook w:val="04A0" w:firstRow="1" w:lastRow="0" w:firstColumn="1" w:lastColumn="0" w:noHBand="0" w:noVBand="1"/>
            </w:tblPr>
            <w:tblGrid>
              <w:gridCol w:w="2052"/>
              <w:gridCol w:w="283"/>
              <w:gridCol w:w="567"/>
              <w:gridCol w:w="2126"/>
              <w:gridCol w:w="284"/>
            </w:tblGrid>
            <w:tr w:rsidR="00D15B8F" w:rsidRPr="003A7EEA" w14:paraId="03827BA4" w14:textId="77777777" w:rsidTr="006D2E1B">
              <w:tc>
                <w:tcPr>
                  <w:tcW w:w="5312" w:type="dxa"/>
                  <w:gridSpan w:val="5"/>
                  <w:shd w:val="clear" w:color="auto" w:fill="C2D69B" w:themeFill="accent3" w:themeFillTint="99"/>
                </w:tcPr>
                <w:p w14:paraId="5EA1E2B1" w14:textId="77777777" w:rsidR="00D15B8F" w:rsidRPr="00AB689E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</w:t>
                  </w:r>
                  <w:r w:rsidRPr="00AB689E">
                    <w:rPr>
                      <w:b/>
                      <w:sz w:val="18"/>
                      <w:szCs w:val="18"/>
                    </w:rPr>
                    <w:t>ensibilité des données</w:t>
                  </w:r>
                </w:p>
              </w:tc>
            </w:tr>
            <w:tr w:rsidR="00D15B8F" w:rsidRPr="003A7EEA" w14:paraId="380F5578" w14:textId="77777777" w:rsidTr="006D2E1B">
              <w:tc>
                <w:tcPr>
                  <w:tcW w:w="2335" w:type="dxa"/>
                  <w:gridSpan w:val="2"/>
                  <w:shd w:val="clear" w:color="auto" w:fill="FF0000"/>
                </w:tcPr>
                <w:p w14:paraId="3FCE062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Très sensible</w:t>
                  </w: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DCF4C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gridSpan w:val="2"/>
                  <w:shd w:val="clear" w:color="auto" w:fill="FFC000"/>
                </w:tcPr>
                <w:p w14:paraId="74C8025B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Sensible</w:t>
                  </w:r>
                </w:p>
              </w:tc>
            </w:tr>
            <w:tr w:rsidR="00D15B8F" w:rsidRPr="003A7EEA" w14:paraId="40E0C6B5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F4EB28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NIR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492418B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8D53AB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73A393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technique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FB2292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46B2326C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0A33E0E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Médicales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0348AF68" w14:textId="77777777" w:rsidR="00D15B8F" w:rsidRPr="007B1270" w:rsidRDefault="00D15B8F" w:rsidP="006D2E1B">
                  <w:pPr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67DCAF4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72DF9F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Organisationnel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7F7C0F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23BAEA1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3D4534A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privée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23018ED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DD25D8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A59A73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Etat civil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3C7150F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5D7759C2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26A73859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Justice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78296A5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67E1C520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B5452E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Adresse postale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FE93C2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E3C684F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6BB50FA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Identité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1B1E5712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75FF159E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ED448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personnelle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A6C0D0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D355EA9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1E7A8355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Biométrique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5D0D0541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578F835A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37AEED6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Vie professionnelle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4CD5B2B3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0660F3FE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437D46DF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Mécanisme fraude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3814ABCF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0C0FF307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EB0A5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Mouvements salariaux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796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57AE5AD" w14:textId="77777777" w:rsidTr="006D2E1B">
              <w:tc>
                <w:tcPr>
                  <w:tcW w:w="2052" w:type="dxa"/>
                  <w:shd w:val="clear" w:color="auto" w:fill="FFFFFF" w:themeFill="background1"/>
                </w:tcPr>
                <w:p w14:paraId="507D0F9E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Architecture sécurité</w:t>
                  </w:r>
                </w:p>
              </w:tc>
              <w:tc>
                <w:tcPr>
                  <w:tcW w:w="283" w:type="dxa"/>
                  <w:shd w:val="clear" w:color="auto" w:fill="FFFFFF" w:themeFill="background1"/>
                </w:tcPr>
                <w:p w14:paraId="68CD1103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1E12A085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4CE8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Santé économique</w:t>
                  </w:r>
                </w:p>
              </w:tc>
              <w:tc>
                <w:tcPr>
                  <w:tcW w:w="28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94047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9BBD6ED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C9DF0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Failles &amp; Vulnérabilité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E3729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  <w:right w:val="nil"/>
                  </w:tcBorders>
                  <w:shd w:val="clear" w:color="auto" w:fill="auto"/>
                </w:tcPr>
                <w:p w14:paraId="3A16E01C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AA05F33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570F6E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2C0EBAE2" w14:textId="77777777" w:rsidTr="006D2E1B">
              <w:tc>
                <w:tcPr>
                  <w:tcW w:w="205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311CF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 w:rsidRPr="003A7EEA">
                    <w:rPr>
                      <w:sz w:val="18"/>
                      <w:szCs w:val="18"/>
                    </w:rPr>
                    <w:t>Patrimoine</w:t>
                  </w:r>
                </w:p>
              </w:tc>
              <w:tc>
                <w:tcPr>
                  <w:tcW w:w="28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31D60C" w14:textId="77777777" w:rsidR="00D15B8F" w:rsidRPr="007B1270" w:rsidRDefault="00D15B8F" w:rsidP="006D2E1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14:paraId="23ED76C8" w14:textId="77777777" w:rsidR="00D15B8F" w:rsidRPr="0071280D" w:rsidRDefault="00D15B8F" w:rsidP="006D2E1B">
                  <w:pPr>
                    <w:jc w:val="center"/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7F2AA2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92D050"/>
                </w:tcPr>
                <w:p w14:paraId="637574C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8E59F7B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C2444D8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Appartenance syndicale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671FD0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single" w:sz="4" w:space="0" w:color="auto"/>
                    <w:bottom w:val="nil"/>
                  </w:tcBorders>
                  <w:shd w:val="clear" w:color="auto" w:fill="auto"/>
                </w:tcPr>
                <w:p w14:paraId="7E046787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A04A786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Editoriaux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F9B6E5C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3161AC50" w14:textId="77777777" w:rsidTr="006D2E1B">
              <w:tc>
                <w:tcPr>
                  <w:tcW w:w="2052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5C24066D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EAF1DD" w:themeFill="accent3" w:themeFillTint="33"/>
                </w:tcPr>
                <w:p w14:paraId="6D176E25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36E96685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ED781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Publication Extranet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B6E4BE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61583F4D" w14:textId="77777777" w:rsidTr="006D2E1B">
              <w:tc>
                <w:tcPr>
                  <w:tcW w:w="233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0B1C4E09" w14:textId="77777777" w:rsidR="00D15B8F" w:rsidRPr="00CE6FC6" w:rsidRDefault="00D15B8F" w:rsidP="006D2E1B">
                  <w:pPr>
                    <w:rPr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Cocher les données concernées et compléter si manquantes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57EA61FF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55BE4C5A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Campagne de com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0083F4F0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D15B8F" w:rsidRPr="003A7EEA" w14:paraId="7625FB96" w14:textId="77777777" w:rsidTr="006D2E1B">
              <w:tc>
                <w:tcPr>
                  <w:tcW w:w="2335" w:type="dxa"/>
                  <w:gridSpan w:val="2"/>
                  <w:vMerge/>
                  <w:tcBorders>
                    <w:left w:val="single" w:sz="4" w:space="0" w:color="auto"/>
                    <w:right w:val="nil"/>
                  </w:tcBorders>
                  <w:shd w:val="clear" w:color="auto" w:fill="EAF1DD" w:themeFill="accent3" w:themeFillTint="33"/>
                </w:tcPr>
                <w:p w14:paraId="11815BF2" w14:textId="77777777" w:rsidR="00D15B8F" w:rsidRPr="003A7EEA" w:rsidRDefault="00D15B8F" w:rsidP="006D2E1B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14:paraId="2AB1123B" w14:textId="77777777" w:rsidR="00D15B8F" w:rsidRPr="0071280D" w:rsidRDefault="00D15B8F" w:rsidP="006D2E1B">
                  <w:pPr>
                    <w:rPr>
                      <w:color w:val="EAF1DD" w:themeColor="accent3" w:themeTint="33"/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</w:tcPr>
                <w:p w14:paraId="66152791" w14:textId="77777777" w:rsidR="00D15B8F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Statistiques publiables</w:t>
                  </w:r>
                </w:p>
              </w:tc>
              <w:tc>
                <w:tcPr>
                  <w:tcW w:w="284" w:type="dxa"/>
                  <w:shd w:val="clear" w:color="auto" w:fill="FFFFFF" w:themeFill="background1"/>
                </w:tcPr>
                <w:p w14:paraId="549BC01D" w14:textId="77777777" w:rsidR="00D15B8F" w:rsidRPr="003A7EEA" w:rsidRDefault="00D15B8F" w:rsidP="006D2E1B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31AEA4" w14:textId="77777777" w:rsidR="00605AEA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4F059AE0" w14:textId="77777777" w:rsidR="00D15B8F" w:rsidRDefault="00D15B8F" w:rsidP="00724D8D">
            <w:pPr>
              <w:rPr>
                <w:sz w:val="16"/>
                <w:szCs w:val="16"/>
              </w:rPr>
            </w:pPr>
          </w:p>
          <w:p w14:paraId="2513604A" w14:textId="77777777" w:rsidR="00D15B8F" w:rsidRPr="00CA7D30" w:rsidRDefault="00D15B8F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07"/>
              <w:gridCol w:w="1304"/>
              <w:gridCol w:w="284"/>
              <w:gridCol w:w="283"/>
              <w:gridCol w:w="284"/>
              <w:gridCol w:w="283"/>
            </w:tblGrid>
            <w:tr w:rsidR="00724D8D" w:rsidRPr="009C6A5E" w14:paraId="04F2395C" w14:textId="77777777" w:rsidTr="00984F73">
              <w:tc>
                <w:tcPr>
                  <w:tcW w:w="280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7361B35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Services </w:t>
                  </w:r>
                  <w:r w:rsidR="00AB5C83">
                    <w:rPr>
                      <w:rFonts w:cstheme="minorHAnsi"/>
                      <w:b/>
                      <w:sz w:val="18"/>
                      <w:szCs w:val="18"/>
                    </w:rPr>
                    <w:t>utilisés par application</w:t>
                  </w:r>
                </w:p>
                <w:p w14:paraId="062A4D9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i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sz w:val="18"/>
                      <w:szCs w:val="18"/>
                    </w:rPr>
                    <w:t>(externes au SI</w:t>
                  </w:r>
                  <w:r w:rsidR="00276404">
                    <w:rPr>
                      <w:rFonts w:cstheme="minorHAnsi"/>
                      <w:i/>
                      <w:sz w:val="18"/>
                      <w:szCs w:val="18"/>
                    </w:rPr>
                    <w:t xml:space="preserve"> applicatif</w:t>
                  </w:r>
                  <w:r>
                    <w:rPr>
                      <w:rFonts w:cstheme="minorHAnsi"/>
                      <w:i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FEEDE24" w14:textId="77777777" w:rsidR="00724D8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9CCC77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échange</w:t>
                  </w:r>
                </w:p>
              </w:tc>
              <w:tc>
                <w:tcPr>
                  <w:tcW w:w="113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300D2FDF" w14:textId="77777777" w:rsidR="00724D8D" w:rsidRPr="00A84A47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SOURCE</w:t>
                  </w:r>
                </w:p>
              </w:tc>
            </w:tr>
            <w:tr w:rsidR="00724D8D" w:rsidRPr="009C6A5E" w14:paraId="0C049C76" w14:textId="77777777" w:rsidTr="00984F73">
              <w:tc>
                <w:tcPr>
                  <w:tcW w:w="2807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5B8F2C80" w14:textId="77777777" w:rsidR="00724D8D" w:rsidRPr="009C6A5E" w:rsidRDefault="00724D8D" w:rsidP="00984F7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2D69B" w:themeFill="accent3" w:themeFillTint="99"/>
                </w:tcPr>
                <w:p w14:paraId="1EAB1F8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25E5C055" w14:textId="77777777" w:rsidR="00724D8D" w:rsidRPr="00D2277D" w:rsidRDefault="00724D8D" w:rsidP="00984F73">
                  <w:pP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0000"/>
                </w:tcPr>
                <w:p w14:paraId="7A10567D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R</w:t>
                  </w:r>
                </w:p>
              </w:tc>
              <w:tc>
                <w:tcPr>
                  <w:tcW w:w="2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C000"/>
                </w:tcPr>
                <w:p w14:paraId="5FD302E7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</w:t>
                  </w:r>
                </w:p>
              </w:tc>
              <w:tc>
                <w:tcPr>
                  <w:tcW w:w="2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92D050"/>
                </w:tcPr>
                <w:p w14:paraId="3D233DBF" w14:textId="77777777" w:rsidR="00724D8D" w:rsidRPr="00D2277D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D2277D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</w:t>
                  </w:r>
                </w:p>
              </w:tc>
            </w:tr>
            <w:tr w:rsidR="00724D8D" w:rsidRPr="009C6A5E" w14:paraId="17AA5F16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7F306B4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Messagerie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(Exchange)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154E4D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0DB971F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3414EA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B729CE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6FA3405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095892EF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E0E9C77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Annuaire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(Active directory)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957A6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851D3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3BF1E2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5F5719A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413DED7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001AC22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609907A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SIG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(ArcGIS)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7F84DE5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D11F28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0A540F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EBADC56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1A3B273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F382F01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B3583B1" w14:textId="77777777" w:rsidR="00724D8D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Décisionnel</w:t>
                  </w:r>
                  <w:r w:rsidR="00055EFA">
                    <w:rPr>
                      <w:rFonts w:cstheme="minorHAnsi"/>
                      <w:sz w:val="18"/>
                      <w:szCs w:val="18"/>
                    </w:rPr>
                    <w:t xml:space="preserve"> (BI)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F0A1A5A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1A1F50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D4274B1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7983B85D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44B09C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9C6A5E" w14:paraId="52D69E8A" w14:textId="77777777" w:rsidTr="00984F73">
              <w:tc>
                <w:tcPr>
                  <w:tcW w:w="280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9702D81" w14:textId="77777777" w:rsidR="00724D8D" w:rsidRDefault="00C867D2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Transfert de fichiers (CFT)</w:t>
                  </w:r>
                </w:p>
              </w:tc>
              <w:tc>
                <w:tcPr>
                  <w:tcW w:w="130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F8E762C" w14:textId="77777777" w:rsidR="00724D8D" w:rsidRPr="009C6A5E" w:rsidRDefault="00724D8D" w:rsidP="00984F7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07583454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5DDC32C9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39532AB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3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DC5A84E" w14:textId="77777777" w:rsidR="00724D8D" w:rsidRPr="009C6A5E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0E8CE4AF" w14:textId="77777777" w:rsidR="00B264B7" w:rsidRPr="00225EC0" w:rsidRDefault="00225EC0" w:rsidP="00984F73">
            <w:pPr>
              <w:rPr>
                <w:sz w:val="18"/>
                <w:szCs w:val="18"/>
              </w:rPr>
            </w:pPr>
            <w:r w:rsidRPr="00225EC0">
              <w:rPr>
                <w:sz w:val="18"/>
                <w:szCs w:val="18"/>
              </w:rPr>
              <w:t>Possibilité de modifier/supprimer les lignes</w:t>
            </w:r>
          </w:p>
        </w:tc>
        <w:tc>
          <w:tcPr>
            <w:tcW w:w="252" w:type="dxa"/>
            <w:tcBorders>
              <w:top w:val="nil"/>
              <w:bottom w:val="nil"/>
            </w:tcBorders>
          </w:tcPr>
          <w:p w14:paraId="4E2DCB2A" w14:textId="77777777" w:rsidR="00724D8D" w:rsidRPr="00C3489A" w:rsidRDefault="00724D8D" w:rsidP="00984F73"/>
        </w:tc>
        <w:tc>
          <w:tcPr>
            <w:tcW w:w="5558" w:type="dxa"/>
            <w:gridSpan w:val="4"/>
            <w:shd w:val="clear" w:color="auto" w:fill="FDE9D9" w:themeFill="accent6" w:themeFillTint="33"/>
          </w:tcPr>
          <w:p w14:paraId="4DD7EFEF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724D8D" w:rsidRPr="006F5697" w14:paraId="12D9743B" w14:textId="77777777" w:rsidTr="00984F73">
              <w:tc>
                <w:tcPr>
                  <w:tcW w:w="5188" w:type="dxa"/>
                  <w:shd w:val="clear" w:color="auto" w:fill="FABF8F" w:themeFill="accent6" w:themeFillTint="99"/>
                </w:tcPr>
                <w:p w14:paraId="701C9051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légales</w:t>
                  </w:r>
                </w:p>
              </w:tc>
            </w:tr>
            <w:tr w:rsidR="009361EE" w:rsidRPr="006F5697" w14:paraId="09436249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4CB833" w14:textId="77777777" w:rsidR="009361EE" w:rsidRPr="00A46426" w:rsidRDefault="009361EE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E7169" w:rsidRPr="006F5697" w14:paraId="1654874C" w14:textId="77777777" w:rsidTr="0007182C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91E3141" w14:textId="77777777" w:rsidR="00DE7169" w:rsidRPr="00A46426" w:rsidRDefault="00DE7169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3D72BAD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88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5188"/>
            </w:tblGrid>
            <w:tr w:rsidR="00DE7169" w:rsidRPr="006F5697" w14:paraId="6D878026" w14:textId="77777777" w:rsidTr="00DE7169">
              <w:tc>
                <w:tcPr>
                  <w:tcW w:w="5188" w:type="dxa"/>
                  <w:shd w:val="clear" w:color="auto" w:fill="FABF8F" w:themeFill="accent6" w:themeFillTint="99"/>
                </w:tcPr>
                <w:p w14:paraId="30B3671D" w14:textId="77777777" w:rsidR="00DE7169" w:rsidRPr="004E2999" w:rsidRDefault="00DE7169" w:rsidP="00DE7169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Contraintes métiers</w:t>
                  </w:r>
                </w:p>
              </w:tc>
            </w:tr>
            <w:tr w:rsidR="00DE7169" w:rsidRPr="006F5697" w14:paraId="3FD9ABE4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C2FFD" w14:textId="77777777" w:rsidR="00DE7169" w:rsidRPr="00A46426" w:rsidRDefault="00D06A5B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.</w:t>
                  </w:r>
                </w:p>
              </w:tc>
            </w:tr>
            <w:tr w:rsidR="00DE7169" w:rsidRPr="006F5697" w14:paraId="5F55672A" w14:textId="77777777" w:rsidTr="00DE7169">
              <w:tc>
                <w:tcPr>
                  <w:tcW w:w="51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CA41F67" w14:textId="77777777" w:rsidR="00DE7169" w:rsidRPr="00A46426" w:rsidRDefault="00DE7169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A63B1AA" w14:textId="77777777" w:rsidR="00DE7169" w:rsidRDefault="00DE7169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160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554"/>
              <w:gridCol w:w="1275"/>
              <w:gridCol w:w="1331"/>
            </w:tblGrid>
            <w:tr w:rsidR="00724D8D" w:rsidRPr="00EE238F" w14:paraId="5A437485" w14:textId="77777777" w:rsidTr="00984F73">
              <w:tc>
                <w:tcPr>
                  <w:tcW w:w="5160" w:type="dxa"/>
                  <w:gridSpan w:val="3"/>
                  <w:shd w:val="clear" w:color="auto" w:fill="FABF8F" w:themeFill="accent6" w:themeFillTint="99"/>
                </w:tcPr>
                <w:p w14:paraId="0DA3A6D2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Dépendances avec d’autres SI</w:t>
                  </w:r>
                </w:p>
              </w:tc>
            </w:tr>
            <w:tr w:rsidR="004E7878" w:rsidRPr="00EE238F" w14:paraId="21EDAFE3" w14:textId="77777777" w:rsidTr="00B264B7">
              <w:trPr>
                <w:trHeight w:val="176"/>
              </w:trPr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8D9EEED" w14:textId="77777777" w:rsidR="00724D8D" w:rsidRPr="00EE238F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E238F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Système</w:t>
                  </w:r>
                  <w:r w:rsidR="00924EF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d’information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BAFE76C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Fournisseur</w:t>
                  </w: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64DCE3B" w14:textId="77777777" w:rsidR="00724D8D" w:rsidRPr="00924EF1" w:rsidRDefault="0057775D" w:rsidP="0057775D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6"/>
                      <w:szCs w:val="16"/>
                    </w:rPr>
                    <w:t>Consommateur</w:t>
                  </w:r>
                </w:p>
              </w:tc>
            </w:tr>
            <w:tr w:rsidR="004E7878" w:rsidRPr="006F5697" w14:paraId="0C41330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6815415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838173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209C7C2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E7878" w:rsidRPr="006F5697" w14:paraId="0FA41ACC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3C501778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134B4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E6FBCA0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E7878" w:rsidRPr="006F5697" w14:paraId="4734BBE4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25A4C154" w14:textId="77777777" w:rsidR="002F5AD2" w:rsidRPr="0084532B" w:rsidRDefault="002F5AD2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99765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665E356E" w14:textId="77777777" w:rsidR="00724D8D" w:rsidRPr="0084532B" w:rsidRDefault="00724D8D" w:rsidP="00DE1CB6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E7878" w:rsidRPr="006F5697" w14:paraId="341056B7" w14:textId="77777777" w:rsidTr="00B264B7"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4D18E821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8E0CB5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FFFFF" w:themeFill="background1"/>
                </w:tcPr>
                <w:p w14:paraId="178A69FA" w14:textId="77777777" w:rsidR="00724D8D" w:rsidRPr="0084532B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1DB7B7A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356"/>
              <w:gridCol w:w="3889"/>
            </w:tblGrid>
            <w:tr w:rsidR="00724D8D" w:rsidRPr="006F5697" w14:paraId="4A992C28" w14:textId="77777777" w:rsidTr="0072785E">
              <w:tc>
                <w:tcPr>
                  <w:tcW w:w="5245" w:type="dxa"/>
                  <w:gridSpan w:val="2"/>
                  <w:shd w:val="clear" w:color="auto" w:fill="FABF8F" w:themeFill="accent6" w:themeFillTint="99"/>
                </w:tcPr>
                <w:p w14:paraId="0C1CDEBA" w14:textId="77777777" w:rsidR="00724D8D" w:rsidRPr="004E2999" w:rsidRDefault="00724D8D" w:rsidP="00984F7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Dépendances avec le poste de travail</w:t>
                  </w:r>
                </w:p>
              </w:tc>
            </w:tr>
            <w:tr w:rsidR="00EF3709" w:rsidRPr="006F5697" w14:paraId="00D1E1E7" w14:textId="77777777" w:rsidTr="0095701F">
              <w:trPr>
                <w:trHeight w:val="622"/>
              </w:trPr>
              <w:tc>
                <w:tcPr>
                  <w:tcW w:w="1356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13FE946" w14:textId="77777777" w:rsidR="00EF3709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A préciser</w:t>
                  </w:r>
                </w:p>
                <w:p w14:paraId="3BE50E1A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Si besoin</w:t>
                  </w:r>
                </w:p>
              </w:tc>
              <w:tc>
                <w:tcPr>
                  <w:tcW w:w="3889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D5AD608" w14:textId="77777777" w:rsidR="00EF3709" w:rsidRPr="00147724" w:rsidRDefault="00EF3709" w:rsidP="00984F73">
                  <w:pPr>
                    <w:jc w:val="center"/>
                    <w:rPr>
                      <w:rFonts w:cstheme="minorHAnsi"/>
                      <w:b/>
                      <w:color w:val="808080" w:themeColor="background1" w:themeShade="80"/>
                      <w:sz w:val="18"/>
                      <w:szCs w:val="18"/>
                    </w:rPr>
                  </w:pPr>
                </w:p>
              </w:tc>
            </w:tr>
          </w:tbl>
          <w:p w14:paraId="0ED40B1A" w14:textId="77777777" w:rsidR="0057775D" w:rsidRDefault="0057775D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785E" w:rsidRPr="006F5697" w14:paraId="4B35437D" w14:textId="77777777" w:rsidTr="00217A70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77BA900D" w14:textId="77777777" w:rsidR="0072785E" w:rsidRPr="004E2999" w:rsidRDefault="0072785E" w:rsidP="005A640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/sécurité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en mode </w:t>
                  </w:r>
                  <w:r w:rsidR="005A640A">
                    <w:rPr>
                      <w:rFonts w:cstheme="minorHAnsi"/>
                      <w:b/>
                      <w:sz w:val="18"/>
                      <w:szCs w:val="18"/>
                    </w:rPr>
                    <w:t>tablette</w:t>
                  </w:r>
                </w:p>
              </w:tc>
            </w:tr>
            <w:tr w:rsidR="0072785E" w:rsidRPr="00EF0C01" w14:paraId="6CE79D5D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6ADE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FF67BF0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2DFDAA96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778614D4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DDA0F23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18390F2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F5C8F06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:rsidRPr="00EF0C01" w14:paraId="21B47E78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8CDDDE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328427A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A8AF7F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057C10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9524E1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EF0C01" w14:paraId="4F708DA5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6473F3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CC0E727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72785E" w:rsidRPr="00EF0C01" w14:paraId="39A52E21" w14:textId="77777777" w:rsidTr="00217A70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BF6E1E9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94581DC" w14:textId="77777777" w:rsidR="0072785E" w:rsidRPr="00217A70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A93A313" w14:textId="77777777" w:rsidR="0072785E" w:rsidRPr="00217A70" w:rsidRDefault="0072785E" w:rsidP="005A640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CE3D4B0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B633409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7D01DC8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6133355" w14:textId="77777777" w:rsidR="0072785E" w:rsidRPr="00EF0C01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72785E" w14:paraId="5070D10A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0E77132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EE5067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8F2C99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DAED7BB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796D4DC" w14:textId="77777777" w:rsidR="0072785E" w:rsidRDefault="0072785E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785E" w:rsidRPr="0072785E" w14:paraId="135303A3" w14:textId="77777777" w:rsidTr="00217A70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1053AA" w14:textId="77777777" w:rsidR="0072785E" w:rsidRDefault="0072785E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664ADD" w14:textId="77777777" w:rsidR="0072785E" w:rsidRPr="0072785E" w:rsidRDefault="00217A70" w:rsidP="0072785E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</w:t>
                  </w:r>
                  <w:r w:rsidR="0072785E"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récisions</w:t>
                  </w: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 xml:space="preserve"> si moyen/fort</w:t>
                  </w:r>
                </w:p>
              </w:tc>
            </w:tr>
          </w:tbl>
          <w:p w14:paraId="72BF47B9" w14:textId="77777777" w:rsidR="005A640A" w:rsidRDefault="005A640A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217A70" w:rsidRPr="006F5697" w14:paraId="4B007873" w14:textId="77777777" w:rsidTr="004C785B">
              <w:tc>
                <w:tcPr>
                  <w:tcW w:w="5245" w:type="dxa"/>
                  <w:gridSpan w:val="5"/>
                  <w:shd w:val="clear" w:color="auto" w:fill="FABF8F" w:themeFill="accent6" w:themeFillTint="99"/>
                </w:tcPr>
                <w:p w14:paraId="2F2F774C" w14:textId="77777777" w:rsidR="00217A70" w:rsidRPr="004E2999" w:rsidRDefault="00217A70" w:rsidP="00B0619F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Niveau d’utilisabilité/sécurité en mode Smartphone</w:t>
                  </w:r>
                </w:p>
              </w:tc>
            </w:tr>
            <w:tr w:rsidR="00217A70" w:rsidRPr="00EF0C01" w14:paraId="1458CFA8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C19A572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2EED062B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56126DE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C0FC97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4B0555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BC78BA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46633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:rsidRPr="00EF0C01" w14:paraId="42556F8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E232CFC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8187E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487AC6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19AB215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6AE934B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EF0C01" w14:paraId="60A71AB1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A53CC0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8188B5B" w14:textId="77777777" w:rsidR="00217A70" w:rsidRPr="00217A70" w:rsidRDefault="00217A70" w:rsidP="00217A70">
                  <w:pPr>
                    <w:jc w:val="center"/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  <w:tr w:rsidR="00217A70" w:rsidRPr="00EF0C01" w14:paraId="42746032" w14:textId="77777777" w:rsidTr="004C785B">
              <w:tc>
                <w:tcPr>
                  <w:tcW w:w="128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B7E33A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A94E343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Mode</w:t>
                  </w:r>
                </w:p>
                <w:p w14:paraId="3CDF6E36" w14:textId="77777777" w:rsidR="00217A70" w:rsidRP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217A70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déconnecté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293E49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Néant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EB60A1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Faible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8ADF0E5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Moyen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3FF412F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Fort</w:t>
                  </w:r>
                </w:p>
              </w:tc>
            </w:tr>
            <w:tr w:rsidR="00217A70" w14:paraId="6EDA1297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59B39E1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F082CC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AB99EC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D3CF0B0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5EA76BD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217A70" w:rsidRPr="0072785E" w14:paraId="645B05BD" w14:textId="77777777" w:rsidTr="004C785B">
              <w:tc>
                <w:tcPr>
                  <w:tcW w:w="1281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F081434" w14:textId="77777777" w:rsidR="00217A70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96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3FBF7B7" w14:textId="77777777" w:rsidR="00217A70" w:rsidRPr="0072785E" w:rsidRDefault="004C785B" w:rsidP="00217A70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i/>
                      <w:color w:val="0070C0"/>
                      <w:sz w:val="18"/>
                      <w:szCs w:val="18"/>
                    </w:rPr>
                    <w:t>Précisions si moyen/fort</w:t>
                  </w:r>
                </w:p>
              </w:tc>
            </w:tr>
          </w:tbl>
          <w:p w14:paraId="12F810D5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65" w:type="dxa"/>
              <w:tblLayout w:type="fixed"/>
              <w:tblLook w:val="04A0" w:firstRow="1" w:lastRow="0" w:firstColumn="1" w:lastColumn="0" w:noHBand="0" w:noVBand="1"/>
            </w:tblPr>
            <w:tblGrid>
              <w:gridCol w:w="882"/>
              <w:gridCol w:w="992"/>
              <w:gridCol w:w="992"/>
              <w:gridCol w:w="1276"/>
              <w:gridCol w:w="1123"/>
            </w:tblGrid>
            <w:tr w:rsidR="00217A70" w:rsidRPr="00EF0C01" w14:paraId="162E2B45" w14:textId="77777777" w:rsidTr="004C785B">
              <w:tc>
                <w:tcPr>
                  <w:tcW w:w="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1AA87C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Mobile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628CE2B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 Ministère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67A036A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Tablette</w:t>
                  </w:r>
                </w:p>
                <w:p w14:paraId="01E1D167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4F2B125E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26C7199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Ministère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54ED612" w14:textId="77777777" w:rsidR="00217A70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Smartphone</w:t>
                  </w:r>
                </w:p>
                <w:p w14:paraId="4C774210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Personnel</w:t>
                  </w:r>
                </w:p>
              </w:tc>
            </w:tr>
            <w:tr w:rsidR="00217A70" w:rsidRPr="00EF0C01" w14:paraId="1D613BE7" w14:textId="77777777" w:rsidTr="004C785B">
              <w:tc>
                <w:tcPr>
                  <w:tcW w:w="882" w:type="dxa"/>
                  <w:tcBorders>
                    <w:top w:val="single" w:sz="4" w:space="0" w:color="auto"/>
                  </w:tcBorders>
                  <w:shd w:val="clear" w:color="auto" w:fill="FABF8F" w:themeFill="accent6" w:themeFillTint="99"/>
                </w:tcPr>
                <w:p w14:paraId="043EA62D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Nombre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279B0FC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187ACEE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D020A32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3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224DCA93" w14:textId="77777777" w:rsidR="00217A70" w:rsidRPr="00EF0C01" w:rsidRDefault="00217A70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643BFDF" w14:textId="77777777" w:rsidR="00217A70" w:rsidRDefault="00217A70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68"/>
              <w:gridCol w:w="1388"/>
              <w:gridCol w:w="2441"/>
              <w:gridCol w:w="993"/>
            </w:tblGrid>
            <w:tr w:rsidR="0057775D" w:rsidRPr="0068070B" w14:paraId="767F47F0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6024954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données 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>du SI Applicatif</w:t>
                  </w:r>
                </w:p>
              </w:tc>
            </w:tr>
            <w:tr w:rsidR="0057775D" w:rsidRPr="0068070B" w14:paraId="05F10AEC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F7B428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D1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C720A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A3C4A09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5B26460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B3CB670" w14:textId="77777777" w:rsidR="0057775D" w:rsidRPr="00B4636C" w:rsidRDefault="0057775D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D2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32F8ABB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enregistrements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1E9E992" w14:textId="77777777" w:rsidR="0057775D" w:rsidRPr="0068070B" w:rsidRDefault="0057775D" w:rsidP="00EE414E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B4636C" w:rsidRPr="0068070B" w14:paraId="5DDA968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C184A6" w14:textId="77777777" w:rsidR="00B4636C" w:rsidRPr="00B4636C" w:rsidRDefault="00B4636C" w:rsidP="00B4636C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</w:t>
                  </w: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060AC2FA" w14:textId="77777777" w:rsidR="00B4636C" w:rsidRPr="0068070B" w:rsidRDefault="00B4636C" w:rsidP="00B4636C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Taille moyenne enregistre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ment (</w:t>
                  </w:r>
                  <w:r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KO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E6AF29" w14:textId="77777777" w:rsidR="00B4636C" w:rsidRPr="0068070B" w:rsidRDefault="00B4636C" w:rsidP="00B4636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0E1DC4CD" w14:textId="77777777" w:rsidTr="002158FD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5CDA2B2" w14:textId="77777777" w:rsidR="0057775D" w:rsidRPr="00B4636C" w:rsidRDefault="00B4636C" w:rsidP="0057775D">
                  <w:pPr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D4</w:t>
                  </w:r>
                </w:p>
              </w:tc>
              <w:tc>
                <w:tcPr>
                  <w:tcW w:w="3829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5CE73E7C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Nombre années enregistrement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 en base (BDD)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E550140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2B663BE7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13AA11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D5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38700D7E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D1 x D</w:t>
                  </w: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3DC260E8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BDD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Initial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0C7EB8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43458A82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14C55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D6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13E36BD5" w14:textId="77777777" w:rsidR="0057775D" w:rsidRPr="0002308B" w:rsidRDefault="00B4636C" w:rsidP="00B4636C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(D2 x D3) /</w:t>
                  </w:r>
                  <w:r w:rsidR="0057775D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1024²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16AC79F6" w14:textId="77777777" w:rsidR="0057775D" w:rsidRPr="00B4636C" w:rsidRDefault="00B4636C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57775D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D Annuel</w:t>
                  </w:r>
                  <w:r w:rsidR="0057775D"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2F4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38DECCBD" w14:textId="77777777" w:rsidTr="00B4636C">
              <w:tc>
                <w:tcPr>
                  <w:tcW w:w="4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5DDF7E68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D7</w:t>
                  </w:r>
                </w:p>
              </w:tc>
              <w:tc>
                <w:tcPr>
                  <w:tcW w:w="1388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62014C2C" w14:textId="77777777" w:rsidR="0057775D" w:rsidRPr="00AD0F89" w:rsidRDefault="00DF54C8" w:rsidP="005F389E">
                  <w:pPr>
                    <w:jc w:val="center"/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(D4 x D6)</w:t>
                  </w:r>
                  <w:r w:rsidR="000879A7" w:rsidRPr="00C72278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D5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6D41F81" w14:textId="77777777" w:rsidR="0057775D" w:rsidRPr="00B4636C" w:rsidRDefault="0057775D" w:rsidP="00B4636C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5F389E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</w:t>
                  </w:r>
                  <w:r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BD</w:t>
                  </w:r>
                  <w:r w:rsidR="00B4636C" w:rsidRPr="00B4636C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TOTAL</w:t>
                  </w: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C98ACD" w14:textId="77777777" w:rsidR="0057775D" w:rsidRPr="0068070B" w:rsidRDefault="0057775D" w:rsidP="00F3210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66148A6" w14:textId="77777777" w:rsidR="005B5244" w:rsidRDefault="005B5244" w:rsidP="008F7D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enregistrement = 1 macro-donnée métier qui est </w:t>
            </w:r>
            <w:r w:rsidR="003B0854">
              <w:rPr>
                <w:sz w:val="16"/>
                <w:szCs w:val="16"/>
              </w:rPr>
              <w:t xml:space="preserve">au </w:t>
            </w:r>
            <w:r>
              <w:rPr>
                <w:sz w:val="16"/>
                <w:szCs w:val="16"/>
              </w:rPr>
              <w:t xml:space="preserve"> cœur du SI applicatif</w:t>
            </w:r>
          </w:p>
          <w:p w14:paraId="6D2CE7E9" w14:textId="77777777" w:rsidR="005B5244" w:rsidRDefault="005B5244" w:rsidP="005777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Exemples : hébergement d’urgence, </w:t>
            </w:r>
            <w:r w:rsidR="008F7DE9">
              <w:rPr>
                <w:sz w:val="16"/>
                <w:szCs w:val="16"/>
              </w:rPr>
              <w:t>dossier</w:t>
            </w:r>
            <w:r>
              <w:rPr>
                <w:sz w:val="16"/>
                <w:szCs w:val="16"/>
              </w:rPr>
              <w:t xml:space="preserve"> médical, </w:t>
            </w:r>
            <w:r w:rsidR="008F7DE9">
              <w:rPr>
                <w:sz w:val="16"/>
                <w:szCs w:val="16"/>
              </w:rPr>
              <w:t>déclaration</w:t>
            </w:r>
            <w:r>
              <w:rPr>
                <w:sz w:val="16"/>
                <w:szCs w:val="16"/>
              </w:rPr>
              <w:t xml:space="preserve"> d’intérêt</w:t>
            </w:r>
            <w:r w:rsidR="0095701F">
              <w:rPr>
                <w:sz w:val="16"/>
                <w:szCs w:val="16"/>
              </w:rPr>
              <w:t xml:space="preserve"> …</w:t>
            </w:r>
          </w:p>
          <w:p w14:paraId="6EC9CD27" w14:textId="77777777" w:rsidR="005B5244" w:rsidRPr="00334E23" w:rsidRDefault="005B5244" w:rsidP="0057775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90" w:type="dxa"/>
              <w:tblInd w:w="18" w:type="dxa"/>
              <w:tblLayout w:type="fixed"/>
              <w:tblLook w:val="04A0" w:firstRow="1" w:lastRow="0" w:firstColumn="1" w:lastColumn="0" w:noHBand="0" w:noVBand="1"/>
            </w:tblPr>
            <w:tblGrid>
              <w:gridCol w:w="470"/>
              <w:gridCol w:w="1386"/>
              <w:gridCol w:w="2441"/>
              <w:gridCol w:w="993"/>
            </w:tblGrid>
            <w:tr w:rsidR="0057775D" w:rsidRPr="0068070B" w14:paraId="27308DE2" w14:textId="77777777" w:rsidTr="002158FD">
              <w:tc>
                <w:tcPr>
                  <w:tcW w:w="5290" w:type="dxa"/>
                  <w:gridSpan w:val="4"/>
                  <w:shd w:val="clear" w:color="auto" w:fill="FABF8F" w:themeFill="accent6" w:themeFillTint="99"/>
                </w:tcPr>
                <w:p w14:paraId="4ED04694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F5697">
                    <w:rPr>
                      <w:rFonts w:cstheme="minorHAnsi"/>
                      <w:b/>
                      <w:sz w:val="18"/>
                      <w:szCs w:val="18"/>
                    </w:rPr>
                    <w:t>Volumétrie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Fichiers</w:t>
                  </w:r>
                  <w:r w:rsidR="00C72278">
                    <w:rPr>
                      <w:rFonts w:cstheme="minorHAnsi"/>
                      <w:b/>
                      <w:sz w:val="18"/>
                      <w:szCs w:val="18"/>
                    </w:rPr>
                    <w:t xml:space="preserve"> du SI Applicatif</w:t>
                  </w:r>
                </w:p>
              </w:tc>
            </w:tr>
            <w:tr w:rsidR="0057775D" w:rsidRPr="0068070B" w14:paraId="0AA642CD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0CBFE31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F1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38775726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à récupérer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55572153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74355966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75D5730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F2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2E6A66D" w14:textId="77777777" w:rsidR="0057775D" w:rsidRPr="0068070B" w:rsidRDefault="0057775D" w:rsidP="0057775D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fichiers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/ an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258B8335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650C4944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3DB39365" w14:textId="77777777" w:rsidR="0057775D" w:rsidRPr="00B4636C" w:rsidRDefault="0057775D" w:rsidP="0057775D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F3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2D2A4E8D" w14:textId="77777777" w:rsidR="0057775D" w:rsidRPr="0068070B" w:rsidRDefault="0057775D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Taille moyenne </w:t>
                  </w: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d’un 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 (</w:t>
                  </w:r>
                  <w:r w:rsidR="00DF54C8" w:rsidRPr="00DF54C8">
                    <w:rPr>
                      <w:rFonts w:cstheme="minorHAnsi"/>
                      <w:color w:val="000000" w:themeColor="text1"/>
                      <w:sz w:val="16"/>
                      <w:szCs w:val="16"/>
                    </w:rPr>
                    <w:t>MO</w:t>
                  </w:r>
                  <w:r w:rsidRPr="0068070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FFFFFF" w:themeFill="background1"/>
                </w:tcPr>
                <w:p w14:paraId="4B144E4A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68070B" w14:paraId="7CCB1547" w14:textId="77777777" w:rsidTr="002158FD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363B47C" w14:textId="77777777" w:rsidR="0057775D" w:rsidRPr="00B4636C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B4636C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F4</w:t>
                  </w:r>
                </w:p>
              </w:tc>
              <w:tc>
                <w:tcPr>
                  <w:tcW w:w="3827" w:type="dxa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30FB969" w14:textId="77777777" w:rsidR="0057775D" w:rsidRPr="0068070B" w:rsidRDefault="00B4636C" w:rsidP="00DF54C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Nombre années fichiers en File System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(FS)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48CC1B" w14:textId="77777777" w:rsidR="0057775D" w:rsidRPr="0068070B" w:rsidRDefault="0057775D" w:rsidP="0057775D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57FEDD2C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15FC2D19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F5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65AC591" w14:textId="77777777" w:rsidR="0057775D" w:rsidRPr="003E426B" w:rsidRDefault="00DF54C8" w:rsidP="0057775D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F1 x F3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)</w:t>
                  </w:r>
                  <w:r w:rsidR="00B4636C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/ 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635A08F7" w14:textId="77777777" w:rsidR="0057775D" w:rsidRPr="003E426B" w:rsidRDefault="0057775D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Volume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</w:t>
                  </w:r>
                  <w:r w:rsidR="00DF54C8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FS</w:t>
                  </w:r>
                  <w:r w:rsidR="00B4636C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 i</w:t>
                  </w: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nitial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16DBE7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57775D" w:rsidRPr="008F7DE9" w14:paraId="01978168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6777B9EC" w14:textId="77777777" w:rsidR="0057775D" w:rsidRPr="003E426B" w:rsidRDefault="00B4636C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F6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772483E0" w14:textId="77777777" w:rsidR="0057775D" w:rsidRPr="003E426B" w:rsidRDefault="00DF54C8" w:rsidP="00DF54C8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</w:t>
                  </w:r>
                  <w:r w:rsidR="0057775D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F2 x F</w:t>
                  </w: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3) / 1024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4EE40CDA" w14:textId="77777777" w:rsidR="0057775D" w:rsidRPr="003E426B" w:rsidRDefault="00B4636C" w:rsidP="00C10C80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</w:t>
                  </w:r>
                  <w:r w:rsidR="00C10C80"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>annuel</w:t>
                  </w:r>
                  <w:r w:rsidR="0057775D"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CDF75E" w14:textId="77777777" w:rsidR="0057775D" w:rsidRPr="003E426B" w:rsidRDefault="0057775D" w:rsidP="00D70F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EE414E" w:rsidRPr="008F7DE9" w14:paraId="56D28CCB" w14:textId="77777777" w:rsidTr="00DF54C8"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ABF8F" w:themeFill="accent6" w:themeFillTint="99"/>
                </w:tcPr>
                <w:p w14:paraId="2C4C255C" w14:textId="77777777" w:rsidR="00EE414E" w:rsidRPr="003E426B" w:rsidRDefault="00EE414E" w:rsidP="00B4636C">
                  <w:pPr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>F7</w:t>
                  </w:r>
                </w:p>
              </w:tc>
              <w:tc>
                <w:tcPr>
                  <w:tcW w:w="138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BD4B4" w:themeFill="accent6" w:themeFillTint="66"/>
                </w:tcPr>
                <w:p w14:paraId="00420535" w14:textId="77777777" w:rsidR="00EE414E" w:rsidRPr="003E426B" w:rsidRDefault="00EE414E" w:rsidP="00EE414E">
                  <w:pPr>
                    <w:jc w:val="center"/>
                    <w:rPr>
                      <w:rFonts w:cstheme="minorHAnsi"/>
                      <w:color w:val="E36C0A" w:themeColor="accent6" w:themeShade="BF"/>
                      <w:sz w:val="16"/>
                      <w:szCs w:val="16"/>
                    </w:rPr>
                  </w:pPr>
                  <w:r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>(F4 x F6)</w:t>
                  </w:r>
                  <w:r w:rsidR="000879A7" w:rsidRPr="003E426B">
                    <w:rPr>
                      <w:i/>
                      <w:color w:val="E36C0A" w:themeColor="accent6" w:themeShade="BF"/>
                      <w:sz w:val="16"/>
                      <w:szCs w:val="16"/>
                    </w:rPr>
                    <w:t xml:space="preserve"> + F5</w:t>
                  </w:r>
                </w:p>
              </w:tc>
              <w:tc>
                <w:tcPr>
                  <w:tcW w:w="2441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FCE6581" w14:textId="77777777" w:rsidR="00EE414E" w:rsidRPr="003E426B" w:rsidRDefault="00EE414E" w:rsidP="00DF54C8">
                  <w:pPr>
                    <w:jc w:val="right"/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</w:pPr>
                  <w:r w:rsidRPr="003E426B">
                    <w:rPr>
                      <w:rFonts w:cstheme="minorHAnsi"/>
                      <w:b/>
                      <w:color w:val="984806" w:themeColor="accent6" w:themeShade="80"/>
                      <w:sz w:val="16"/>
                      <w:szCs w:val="16"/>
                    </w:rPr>
                    <w:t xml:space="preserve">Volume FS TOTAL </w:t>
                  </w:r>
                  <w:r w:rsidRPr="003E426B">
                    <w:rPr>
                      <w:rFonts w:cstheme="minorHAnsi"/>
                      <w:color w:val="984806" w:themeColor="accent6" w:themeShade="80"/>
                      <w:sz w:val="16"/>
                      <w:szCs w:val="16"/>
                    </w:rPr>
                    <w:t xml:space="preserve"> (GO)</w:t>
                  </w:r>
                </w:p>
              </w:tc>
              <w:tc>
                <w:tcPr>
                  <w:tcW w:w="99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19049C" w14:textId="77777777" w:rsidR="00EE414E" w:rsidRPr="003E426B" w:rsidRDefault="00EE414E" w:rsidP="00BC36CC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66702375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Les fichiers peuvent être liés à un enregistrement ou sans lien avec une base</w:t>
            </w:r>
          </w:p>
          <w:p w14:paraId="770D25EE" w14:textId="77777777" w:rsidR="003E426B" w:rsidRDefault="003E426B" w:rsidP="003E4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1</w:t>
            </w:r>
            <w:r>
              <w:rPr>
                <w:sz w:val="16"/>
                <w:szCs w:val="16"/>
                <w:vertAlign w:val="superscript"/>
              </w:rPr>
              <w:t>er</w:t>
            </w:r>
            <w:r>
              <w:rPr>
                <w:sz w:val="16"/>
                <w:szCs w:val="16"/>
              </w:rPr>
              <w:t xml:space="preserve"> cas : F2 = D2 x nombre fichiers en moyenne par enregistrement</w:t>
            </w:r>
          </w:p>
          <w:p w14:paraId="4E7500EA" w14:textId="77777777" w:rsidR="0057775D" w:rsidRPr="003E426B" w:rsidRDefault="0057775D" w:rsidP="0057775D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4255"/>
              <w:gridCol w:w="992"/>
            </w:tblGrid>
            <w:tr w:rsidR="00C64FCA" w14:paraId="12DDDC21" w14:textId="77777777" w:rsidTr="00C64FCA">
              <w:tc>
                <w:tcPr>
                  <w:tcW w:w="5247" w:type="dxa"/>
                  <w:gridSpan w:val="2"/>
                  <w:tcBorders>
                    <w:left w:val="single" w:sz="4" w:space="0" w:color="auto"/>
                  </w:tcBorders>
                  <w:shd w:val="clear" w:color="auto" w:fill="FABF8F" w:themeFill="accent6" w:themeFillTint="99"/>
                </w:tcPr>
                <w:p w14:paraId="79B0E8BF" w14:textId="77777777" w:rsidR="00C64FCA" w:rsidRPr="00C64FCA" w:rsidRDefault="00C72278" w:rsidP="00C72278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</w:t>
                  </w:r>
                  <w:r w:rsidR="00C64FCA" w:rsidRPr="00C64FCA">
                    <w:rPr>
                      <w:b/>
                      <w:sz w:val="18"/>
                      <w:szCs w:val="18"/>
                    </w:rPr>
                    <w:t xml:space="preserve">éduction </w:t>
                  </w:r>
                  <w:r>
                    <w:rPr>
                      <w:b/>
                      <w:sz w:val="18"/>
                      <w:szCs w:val="18"/>
                    </w:rPr>
                    <w:t>volume données et fichiers</w:t>
                  </w:r>
                </w:p>
              </w:tc>
            </w:tr>
            <w:tr w:rsidR="00C64FCA" w14:paraId="6AD69E4E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64529176" w14:textId="77777777" w:rsidR="00C64FCA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données dans BDD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EA353E7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F54C8" w14:paraId="7682042B" w14:textId="77777777" w:rsidTr="00DE7169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46840AED" w14:textId="77777777" w:rsidR="00DF54C8" w:rsidRDefault="00DF54C8" w:rsidP="004C76D9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Purge 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 dans FS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2A3F1D9" w14:textId="77777777" w:rsidR="00DF54C8" w:rsidRDefault="00DF54C8" w:rsidP="00DE7169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2C168836" w14:textId="77777777" w:rsidTr="00C64FCA">
              <w:tc>
                <w:tcPr>
                  <w:tcW w:w="4255" w:type="dxa"/>
                  <w:tcBorders>
                    <w:left w:val="single" w:sz="4" w:space="0" w:color="auto"/>
                  </w:tcBorders>
                  <w:shd w:val="clear" w:color="auto" w:fill="FBD4B4" w:themeFill="accent6" w:themeFillTint="66"/>
                </w:tcPr>
                <w:p w14:paraId="74E6ECDD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Archivage données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5A19D53E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C64FCA" w14:paraId="0FC96633" w14:textId="77777777" w:rsidTr="00C64FCA">
              <w:tc>
                <w:tcPr>
                  <w:tcW w:w="4255" w:type="dxa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BD4B4" w:themeFill="accent6" w:themeFillTint="66"/>
                </w:tcPr>
                <w:p w14:paraId="77744D8A" w14:textId="77777777" w:rsidR="00C64FCA" w:rsidRDefault="00C64FCA" w:rsidP="004C76D9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lastRenderedPageBreak/>
                    <w:t xml:space="preserve">Archivage </w:t>
                  </w:r>
                  <w:r w:rsidR="00DF54C8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fichiers</w:t>
                  </w:r>
                  <w:r w:rsidR="004C76D9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 hors applicatif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  <w:vAlign w:val="center"/>
                </w:tcPr>
                <w:p w14:paraId="43CFA3BD" w14:textId="77777777" w:rsidR="00C64FCA" w:rsidRDefault="00C64FCA" w:rsidP="002B2AF5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C627284" w14:textId="77777777" w:rsidR="00C64FCA" w:rsidRPr="00CA7D30" w:rsidRDefault="00C64FCA" w:rsidP="0057775D">
            <w:pPr>
              <w:rPr>
                <w:sz w:val="18"/>
                <w:szCs w:val="18"/>
              </w:rPr>
            </w:pPr>
          </w:p>
          <w:p w14:paraId="27D01071" w14:textId="77777777" w:rsidR="00F23B8C" w:rsidRPr="00F23B8C" w:rsidRDefault="00F23B8C" w:rsidP="00A15107">
            <w:pPr>
              <w:spacing w:after="60"/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137466" w14:textId="77777777" w:rsidR="00724D8D" w:rsidRPr="00F23B8C" w:rsidRDefault="00724D8D" w:rsidP="00984F73"/>
        </w:tc>
        <w:tc>
          <w:tcPr>
            <w:tcW w:w="5558" w:type="dxa"/>
            <w:gridSpan w:val="4"/>
            <w:shd w:val="clear" w:color="auto" w:fill="F2DBDB" w:themeFill="accent2" w:themeFillTint="33"/>
          </w:tcPr>
          <w:p w14:paraId="2965537C" w14:textId="77777777" w:rsidR="00724D8D" w:rsidRPr="000A01F7" w:rsidRDefault="00724D8D" w:rsidP="00984F73">
            <w:pPr>
              <w:rPr>
                <w:sz w:val="12"/>
                <w:szCs w:val="12"/>
              </w:rPr>
            </w:pPr>
          </w:p>
          <w:p w14:paraId="2F407B36" w14:textId="77777777" w:rsidR="00A11D69" w:rsidRDefault="00ED1FD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DICT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EBIOS</w:t>
            </w:r>
            <w:r w:rsidR="0054379A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(1 à 4)</w:t>
            </w:r>
            <w:r w:rsidR="00685C03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– global SI</w:t>
            </w:r>
          </w:p>
          <w:p w14:paraId="57C3A52D" w14:textId="77777777" w:rsidR="00685C03" w:rsidRDefault="00685C03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</w:p>
          <w:tbl>
            <w:tblPr>
              <w:tblStyle w:val="Grilledutableau"/>
              <w:tblW w:w="5293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42"/>
              <w:gridCol w:w="838"/>
              <w:gridCol w:w="2409"/>
            </w:tblGrid>
            <w:tr w:rsidR="00685C03" w:rsidRPr="00041A2D" w14:paraId="5CFDE493" w14:textId="77777777" w:rsidTr="0054379A">
              <w:trPr>
                <w:trHeight w:val="176"/>
              </w:trPr>
              <w:tc>
                <w:tcPr>
                  <w:tcW w:w="12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7A49208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F82F8D9" w14:textId="77777777" w:rsidR="00685C03" w:rsidRPr="008A3E97" w:rsidRDefault="00685C03" w:rsidP="00FB6A27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Usage</w:t>
                  </w:r>
                  <w:r w:rsidR="0054379A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rs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E9182A8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1 à 4</w:t>
                  </w: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F4E6176" w14:textId="77777777" w:rsidR="0054379A" w:rsidRDefault="0054379A" w:rsidP="0054379A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Précisions</w:t>
                  </w:r>
                </w:p>
              </w:tc>
            </w:tr>
            <w:tr w:rsidR="00685C03" w:rsidRPr="006F5697" w14:paraId="79ACA68E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336CD26" w14:textId="77777777" w:rsidR="00685C03" w:rsidRPr="00B4417E" w:rsidRDefault="0054379A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3868D3F1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Disponibilité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89793AD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A09267E" w14:textId="77777777" w:rsidR="00685C03" w:rsidRPr="00FB6A27" w:rsidRDefault="00685C03" w:rsidP="00BA5BB5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C169707" w14:textId="77777777" w:rsidR="00685C03" w:rsidRPr="00FB6A27" w:rsidRDefault="00685C03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685C03" w:rsidRPr="006F5697" w14:paraId="622FCE1D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6F7E8C92" w14:textId="77777777" w:rsidR="00685C03" w:rsidRPr="00B4417E" w:rsidRDefault="00685C03" w:rsidP="00605AE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3A7F6" w14:textId="77777777" w:rsidR="00685C03" w:rsidRPr="00132C65" w:rsidRDefault="00685C03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CAF6A01" w14:textId="77777777" w:rsidR="00685C03" w:rsidRPr="005B542B" w:rsidRDefault="00685C03" w:rsidP="00C00EED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824F7A" w14:textId="77777777" w:rsidR="00685C03" w:rsidRPr="005B542B" w:rsidRDefault="00685C03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585E9ABB" w14:textId="77777777" w:rsidTr="0054379A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5F0323B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167E4D5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Intégrité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669FA58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B5BF7D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97FD6C2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330AC174" w14:textId="77777777" w:rsidTr="0054379A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062D1FF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1F0A37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3D7AD0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4F514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DBABC1C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3EAC5A07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7506A50B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Confidentialité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AF6836C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E1C736A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48497A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6C7D1B9B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4FCF3ADD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5C120F11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BD8F6C3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D7F6CC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="0054379A" w:rsidRPr="006F5697" w14:paraId="459BD532" w14:textId="77777777" w:rsidTr="00B0619F">
              <w:tc>
                <w:tcPr>
                  <w:tcW w:w="1204" w:type="dxa"/>
                  <w:vMerge w:val="restar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E5B8B7" w:themeFill="accent2" w:themeFillTint="66"/>
                </w:tcPr>
                <w:p w14:paraId="1698F92E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Niveau</w:t>
                  </w:r>
                </w:p>
                <w:p w14:paraId="059C1489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Traçabilité</w:t>
                  </w: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FCC6F6F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18"/>
                    </w:rPr>
                    <w:t>Front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0DBE0D8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E4DB169" w14:textId="77777777" w:rsidR="0054379A" w:rsidRPr="00FB6A27" w:rsidRDefault="0054379A" w:rsidP="00B0619F">
                  <w:pPr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54379A" w:rsidRPr="006F5697" w14:paraId="03261186" w14:textId="77777777" w:rsidTr="00B0619F">
              <w:tc>
                <w:tcPr>
                  <w:tcW w:w="1204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E5B8B7" w:themeFill="accent2" w:themeFillTint="66"/>
                </w:tcPr>
                <w:p w14:paraId="064EC705" w14:textId="77777777" w:rsidR="0054379A" w:rsidRPr="00B4417E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735B4DB" w14:textId="77777777" w:rsidR="0054379A" w:rsidRPr="00132C65" w:rsidRDefault="0054379A" w:rsidP="00B0619F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Back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267E538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  <w:tc>
                <w:tcPr>
                  <w:tcW w:w="240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6D13689" w14:textId="77777777" w:rsidR="0054379A" w:rsidRPr="005B542B" w:rsidRDefault="0054379A" w:rsidP="00B0619F">
                  <w:pPr>
                    <w:rPr>
                      <w:rFonts w:ascii="Arial Narrow" w:hAnsi="Arial Narrow" w:cstheme="minorHAnsi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67AED70" w14:textId="77777777" w:rsidR="00A11D69" w:rsidRDefault="00605AEA" w:rsidP="00605AEA">
            <w:pPr>
              <w:jc w:val="center"/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</w:pP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V</w:t>
            </w:r>
            <w:r w:rsidRPr="00605AEA"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>oir PPT d’aide pour plus d’infos</w:t>
            </w:r>
            <w:r>
              <w:rPr>
                <w:rFonts w:ascii="Arial" w:hAnsi="Arial" w:cs="Arial"/>
                <w:bCs/>
                <w:i/>
                <w:color w:val="C00000"/>
                <w:sz w:val="16"/>
                <w:szCs w:val="16"/>
                <w:lang w:eastAsia="fr-FR"/>
              </w:rPr>
              <w:t xml:space="preserve"> et vous aider au remplissage</w:t>
            </w:r>
          </w:p>
          <w:p w14:paraId="14F3BE87" w14:textId="77777777" w:rsidR="00605AEA" w:rsidRDefault="00605AE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65E10D8B" w14:textId="77777777" w:rsidR="00ED1FDA" w:rsidRDefault="00605AEA" w:rsidP="00ED1FDA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Exigence 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PREUVE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par fonctionnalité</w:t>
            </w:r>
            <w:r w:rsidR="0005755B"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 xml:space="preserve"> (cadre 2)</w:t>
            </w:r>
          </w:p>
          <w:tbl>
            <w:tblPr>
              <w:tblStyle w:val="Grilledutableau"/>
              <w:tblW w:w="52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176"/>
              <w:gridCol w:w="3095"/>
            </w:tblGrid>
            <w:tr w:rsidR="00ED1FDA" w:rsidRPr="006F5697" w14:paraId="25C98DEC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05D178CC" w14:textId="77777777" w:rsidR="00ED1FDA" w:rsidRPr="00B4417E" w:rsidRDefault="00ED1FD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  <w:t>Fonctionnalité</w:t>
                  </w: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5013E1C8" w14:textId="77777777" w:rsidR="00ED1FDA" w:rsidRDefault="00ED1FD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>
                    <w:rPr>
                      <w:rFonts w:ascii="Arial Narrow" w:hAnsi="Arial Narrow" w:cs="Arial"/>
                      <w:sz w:val="16"/>
                      <w:szCs w:val="16"/>
                    </w:rPr>
                    <w:t>Description Exigence Preuve</w:t>
                  </w:r>
                </w:p>
              </w:tc>
            </w:tr>
            <w:tr w:rsidR="00605AEA" w:rsidRPr="006F5697" w14:paraId="1ECCE3A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0566F86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F014AE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FA2ACD2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0E01F1F3" w14:textId="77777777" w:rsidTr="00605AEA">
              <w:tc>
                <w:tcPr>
                  <w:tcW w:w="21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354594B2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  <w:p w14:paraId="49663825" w14:textId="77777777" w:rsidR="00605AEA" w:rsidRDefault="00605AEA" w:rsidP="00ED1FDA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309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184C838" w14:textId="77777777" w:rsidR="00605AEA" w:rsidRDefault="00605AEA" w:rsidP="00605AEA">
                  <w:pPr>
                    <w:jc w:val="center"/>
                    <w:rPr>
                      <w:rFonts w:ascii="Arial Narrow" w:hAnsi="Arial Narrow" w:cs="Arial"/>
                      <w:sz w:val="16"/>
                      <w:szCs w:val="16"/>
                    </w:rPr>
                  </w:pPr>
                </w:p>
              </w:tc>
            </w:tr>
            <w:tr w:rsidR="00605AEA" w:rsidRPr="006F5697" w14:paraId="605E6E9B" w14:textId="77777777" w:rsidTr="00605AEA">
              <w:tc>
                <w:tcPr>
                  <w:tcW w:w="527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DBDB" w:themeFill="accent2" w:themeFillTint="33"/>
                </w:tcPr>
                <w:p w14:paraId="7BABB670" w14:textId="77777777" w:rsidR="00605AEA" w:rsidRPr="00605AEA" w:rsidRDefault="00605AEA" w:rsidP="00605AEA">
                  <w:p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Les exigences de preuves se traduisent sur :</w:t>
                  </w:r>
                </w:p>
                <w:p w14:paraId="0582EB9D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La traçabilité des actions menées</w:t>
                  </w:r>
                </w:p>
                <w:p w14:paraId="0A95A282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L’authentification des utilisateurs</w:t>
                  </w:r>
                </w:p>
                <w:p w14:paraId="2987F8BF" w14:textId="77777777" w:rsidR="00605AEA" w:rsidRPr="00605AEA" w:rsidRDefault="00605AEA" w:rsidP="00605AEA">
                  <w:pPr>
                    <w:pStyle w:val="Paragraphedeliste"/>
                    <w:numPr>
                      <w:ilvl w:val="0"/>
                      <w:numId w:val="11"/>
                    </w:numPr>
                    <w:rPr>
                      <w:rFonts w:ascii="Arial Narrow" w:hAnsi="Arial Narrow" w:cs="Arial"/>
                      <w:sz w:val="16"/>
                      <w:szCs w:val="16"/>
                    </w:rPr>
                  </w:pPr>
                  <w:r w:rsidRPr="00605AEA">
                    <w:rPr>
                      <w:sz w:val="16"/>
                      <w:szCs w:val="16"/>
                    </w:rPr>
                    <w:t>L’imputabilité du responsable de l’action</w:t>
                  </w:r>
                </w:p>
              </w:tc>
            </w:tr>
          </w:tbl>
          <w:p w14:paraId="21C62B7E" w14:textId="77777777" w:rsidR="00ED1FDA" w:rsidRPr="00B4417E" w:rsidRDefault="00ED1FDA" w:rsidP="00A11D69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eastAsia="fr-FR"/>
              </w:rPr>
            </w:pPr>
          </w:p>
          <w:p w14:paraId="4A7F4BED" w14:textId="77777777" w:rsidR="00A11D69" w:rsidRPr="00B4417E" w:rsidRDefault="0054379A" w:rsidP="00A11D69">
            <w:pPr>
              <w:jc w:val="center"/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</w:pP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  <w:lang w:eastAsia="fr-FR"/>
              </w:rPr>
              <w:t>Echelle IMPACT EBIOS – global SI</w:t>
            </w:r>
          </w:p>
          <w:tbl>
            <w:tblPr>
              <w:tblStyle w:val="Grilledutableau"/>
              <w:tblW w:w="5294" w:type="dxa"/>
              <w:tblLayout w:type="fixed"/>
              <w:tblLook w:val="04A0" w:firstRow="1" w:lastRow="0" w:firstColumn="1" w:lastColumn="0" w:noHBand="0" w:noVBand="1"/>
            </w:tblPr>
            <w:tblGrid>
              <w:gridCol w:w="1608"/>
              <w:gridCol w:w="3686"/>
            </w:tblGrid>
            <w:tr w:rsidR="00A11D69" w:rsidRPr="006F5697" w14:paraId="4E6E40EC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1090A40F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Domaine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17F28893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11D69" w:rsidRPr="006F5697" w14:paraId="5F905374" w14:textId="77777777" w:rsidTr="0005755B">
              <w:tc>
                <w:tcPr>
                  <w:tcW w:w="1608" w:type="dxa"/>
                  <w:shd w:val="clear" w:color="auto" w:fill="E5B8B7" w:themeFill="accent2" w:themeFillTint="66"/>
                </w:tcPr>
                <w:p w14:paraId="76BD8F8C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Niveau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6138EAB0" w14:textId="77777777" w:rsidR="00A11D69" w:rsidRPr="00B4417E" w:rsidRDefault="00A11D69" w:rsidP="00DC0C8D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</w:p>
              </w:tc>
            </w:tr>
            <w:tr w:rsidR="00A11D69" w:rsidRPr="006F5697" w14:paraId="0DE9DE90" w14:textId="77777777" w:rsidTr="0005755B">
              <w:trPr>
                <w:trHeight w:val="84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3EDE6A19" w14:textId="77777777" w:rsidR="00A11D69" w:rsidRPr="00B4417E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75991C91" w14:textId="77777777" w:rsidR="00A11D69" w:rsidRPr="00132C65" w:rsidRDefault="00A11D69" w:rsidP="00FB6A27">
                  <w:pPr>
                    <w:jc w:val="center"/>
                    <w:rPr>
                      <w:rFonts w:ascii="Arial Narrow" w:hAnsi="Arial Narrow" w:cstheme="minorHAnsi"/>
                      <w:sz w:val="16"/>
                      <w:szCs w:val="16"/>
                    </w:rPr>
                  </w:pPr>
                </w:p>
              </w:tc>
            </w:tr>
            <w:tr w:rsidR="00A11D69" w:rsidRPr="006F5697" w14:paraId="417ABF7D" w14:textId="77777777" w:rsidTr="0005755B">
              <w:trPr>
                <w:trHeight w:val="70"/>
              </w:trPr>
              <w:tc>
                <w:tcPr>
                  <w:tcW w:w="1608" w:type="dxa"/>
                  <w:shd w:val="clear" w:color="auto" w:fill="E5B8B7" w:themeFill="accent2" w:themeFillTint="66"/>
                </w:tcPr>
                <w:p w14:paraId="600C05C3" w14:textId="77777777" w:rsidR="00A11D69" w:rsidRPr="00B4417E" w:rsidRDefault="00A11D69" w:rsidP="0005755B">
                  <w:pPr>
                    <w:jc w:val="center"/>
                    <w:rPr>
                      <w:rFonts w:ascii="Arial Narrow" w:hAnsi="Arial Narrow" w:cstheme="minorHAnsi"/>
                      <w:sz w:val="18"/>
                      <w:szCs w:val="18"/>
                    </w:rPr>
                  </w:pP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Contexte</w:t>
                  </w:r>
                  <w:r w:rsidR="0005755B">
                    <w:rPr>
                      <w:rFonts w:ascii="Arial Narrow" w:hAnsi="Arial Narrow" w:cstheme="minorHAnsi"/>
                      <w:sz w:val="18"/>
                      <w:szCs w:val="18"/>
                    </w:rPr>
                    <w:t xml:space="preserve"> </w:t>
                  </w:r>
                  <w:r w:rsidRPr="00B4417E">
                    <w:rPr>
                      <w:rFonts w:ascii="Arial Narrow" w:hAnsi="Arial Narrow" w:cstheme="minorHAnsi"/>
                      <w:sz w:val="18"/>
                      <w:szCs w:val="18"/>
                    </w:rPr>
                    <w:t>applicatif</w:t>
                  </w:r>
                </w:p>
              </w:tc>
              <w:tc>
                <w:tcPr>
                  <w:tcW w:w="3686" w:type="dxa"/>
                  <w:shd w:val="clear" w:color="auto" w:fill="FFFFFF" w:themeFill="background1"/>
                </w:tcPr>
                <w:p w14:paraId="484606AC" w14:textId="77777777" w:rsidR="00A11D69" w:rsidRPr="00B4417E" w:rsidRDefault="00A11D69" w:rsidP="00FB6A27">
                  <w:pPr>
                    <w:rPr>
                      <w:rFonts w:ascii="Arial Narrow" w:hAnsi="Arial Narrow" w:cs="Arial"/>
                      <w:color w:val="000000"/>
                      <w:sz w:val="18"/>
                      <w:szCs w:val="18"/>
                      <w:lang w:eastAsia="fr-FR"/>
                    </w:rPr>
                  </w:pPr>
                </w:p>
              </w:tc>
            </w:tr>
          </w:tbl>
          <w:p w14:paraId="1D10F16F" w14:textId="77777777" w:rsidR="009361EE" w:rsidRDefault="009361EE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1134"/>
              <w:gridCol w:w="992"/>
              <w:gridCol w:w="851"/>
              <w:gridCol w:w="987"/>
            </w:tblGrid>
            <w:tr w:rsidR="00724D8D" w:rsidRPr="006F5697" w14:paraId="74271312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2E0AECB1" w14:textId="77777777" w:rsidR="00724D8D" w:rsidRPr="004A42F1" w:rsidRDefault="004A42F1" w:rsidP="00567F77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Périodes applicatives</w:t>
                  </w:r>
                </w:p>
              </w:tc>
            </w:tr>
            <w:tr w:rsidR="00724D8D" w:rsidRPr="00EF0C01" w14:paraId="730AEC62" w14:textId="77777777" w:rsidTr="0054379A">
              <w:tc>
                <w:tcPr>
                  <w:tcW w:w="12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A13926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E42C71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Date </w:t>
                  </w: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Début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B89DFA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Fin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73556254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NU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9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DAA22EF" w14:textId="77777777" w:rsidR="00724D8D" w:rsidRPr="00EF0C01" w:rsidRDefault="001B3D8C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NR</w:t>
                  </w:r>
                  <w:r w:rsidR="00724D8D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EF0C01" w14:paraId="0701198B" w14:textId="77777777" w:rsidTr="0072785E">
              <w:tc>
                <w:tcPr>
                  <w:tcW w:w="1281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1B695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34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7A4B3EE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549760F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E6FC3B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0B4111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6DC7C8AA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503DB014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Critique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6998CD2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6031B80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6042B82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7AA02C13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7C164884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246A1407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>Charge</w:t>
                  </w:r>
                </w:p>
              </w:tc>
              <w:tc>
                <w:tcPr>
                  <w:tcW w:w="1134" w:type="dxa"/>
                  <w:shd w:val="clear" w:color="auto" w:fill="FFFFFF" w:themeFill="background1"/>
                </w:tcPr>
                <w:p w14:paraId="148F042C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D9FC53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055E3996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AD3D81B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EF0C01" w14:paraId="118866BE" w14:textId="77777777" w:rsidTr="0072785E">
              <w:tc>
                <w:tcPr>
                  <w:tcW w:w="1281" w:type="dxa"/>
                  <w:shd w:val="clear" w:color="auto" w:fill="E5B8B7" w:themeFill="accent2" w:themeFillTint="66"/>
                </w:tcPr>
                <w:p w14:paraId="7DE8DF71" w14:textId="77777777" w:rsidR="00724D8D" w:rsidRPr="00EF0C01" w:rsidRDefault="00724D8D" w:rsidP="0005755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F0C01">
                    <w:rPr>
                      <w:rFonts w:cstheme="minorHAnsi"/>
                      <w:sz w:val="18"/>
                      <w:szCs w:val="18"/>
                    </w:rPr>
                    <w:t xml:space="preserve">Description </w:t>
                  </w:r>
                </w:p>
              </w:tc>
              <w:tc>
                <w:tcPr>
                  <w:tcW w:w="3964" w:type="dxa"/>
                  <w:gridSpan w:val="4"/>
                  <w:shd w:val="clear" w:color="auto" w:fill="FFFFFF" w:themeFill="background1"/>
                </w:tcPr>
                <w:p w14:paraId="69D0FD0A" w14:textId="77777777" w:rsidR="00724D8D" w:rsidRPr="00EF0C01" w:rsidRDefault="00724D8D" w:rsidP="00984F73">
                  <w:pPr>
                    <w:jc w:val="center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38DA2F09" w14:textId="77777777" w:rsidR="00724D8D" w:rsidRDefault="001B3D8C" w:rsidP="00724D8D">
            <w:pPr>
              <w:rPr>
                <w:b/>
                <w:i/>
                <w:sz w:val="16"/>
                <w:szCs w:val="16"/>
              </w:rPr>
            </w:pPr>
            <w:r>
              <w:rPr>
                <w:b/>
                <w:i/>
                <w:sz w:val="16"/>
                <w:szCs w:val="16"/>
              </w:rPr>
              <w:t>NU</w:t>
            </w:r>
            <w:r w:rsidR="00724D8D">
              <w:rPr>
                <w:b/>
                <w:i/>
                <w:sz w:val="16"/>
                <w:szCs w:val="16"/>
              </w:rPr>
              <w:t>C</w:t>
            </w:r>
            <w:r w:rsidR="00724D8D" w:rsidRPr="00A34362">
              <w:rPr>
                <w:i/>
                <w:sz w:val="16"/>
                <w:szCs w:val="16"/>
              </w:rPr>
              <w:t xml:space="preserve"> : Nombre utilisateurs connectés       </w:t>
            </w:r>
            <w:r w:rsidR="00F23B8C">
              <w:rPr>
                <w:i/>
                <w:sz w:val="16"/>
                <w:szCs w:val="16"/>
              </w:rPr>
              <w:t xml:space="preserve">    </w:t>
            </w:r>
            <w:r w:rsidR="00724D8D" w:rsidRPr="00A34362">
              <w:rPr>
                <w:i/>
                <w:sz w:val="16"/>
                <w:szCs w:val="16"/>
              </w:rPr>
              <w:t xml:space="preserve"> </w:t>
            </w:r>
            <w:r>
              <w:rPr>
                <w:b/>
                <w:i/>
                <w:sz w:val="16"/>
                <w:szCs w:val="16"/>
              </w:rPr>
              <w:t>NR</w:t>
            </w:r>
            <w:r w:rsidR="00F23B8C" w:rsidRPr="00A34362">
              <w:rPr>
                <w:b/>
                <w:i/>
                <w:sz w:val="16"/>
                <w:szCs w:val="16"/>
              </w:rPr>
              <w:t>S</w:t>
            </w:r>
            <w:r w:rsidR="00F23B8C">
              <w:rPr>
                <w:b/>
                <w:i/>
                <w:sz w:val="16"/>
                <w:szCs w:val="16"/>
              </w:rPr>
              <w:t> </w:t>
            </w:r>
            <w:r w:rsidR="00F23B8C">
              <w:rPr>
                <w:i/>
                <w:sz w:val="16"/>
                <w:szCs w:val="16"/>
              </w:rPr>
              <w:t>:</w:t>
            </w:r>
            <w:r w:rsidR="000A01F7">
              <w:rPr>
                <w:i/>
                <w:sz w:val="16"/>
                <w:szCs w:val="16"/>
              </w:rPr>
              <w:t xml:space="preserve"> </w:t>
            </w:r>
            <w:r w:rsidR="00724D8D" w:rsidRPr="00A34362">
              <w:rPr>
                <w:i/>
                <w:sz w:val="16"/>
                <w:szCs w:val="16"/>
              </w:rPr>
              <w:t>N</w:t>
            </w:r>
            <w:r w:rsidR="00F23B8C">
              <w:rPr>
                <w:i/>
                <w:sz w:val="16"/>
                <w:szCs w:val="16"/>
              </w:rPr>
              <w:t xml:space="preserve">ombre </w:t>
            </w:r>
            <w:r w:rsidR="00F74BF1">
              <w:rPr>
                <w:i/>
                <w:sz w:val="16"/>
                <w:szCs w:val="16"/>
              </w:rPr>
              <w:t xml:space="preserve">requêtes </w:t>
            </w:r>
            <w:r w:rsidR="00F23B8C">
              <w:rPr>
                <w:i/>
                <w:sz w:val="16"/>
                <w:szCs w:val="16"/>
              </w:rPr>
              <w:t xml:space="preserve"> simultanés</w:t>
            </w:r>
          </w:p>
          <w:p w14:paraId="254B45F6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025"/>
              <w:gridCol w:w="1173"/>
              <w:gridCol w:w="1062"/>
              <w:gridCol w:w="985"/>
            </w:tblGrid>
            <w:tr w:rsidR="00724D8D" w:rsidRPr="006F5697" w14:paraId="2F087114" w14:textId="77777777" w:rsidTr="004A42F1">
              <w:tc>
                <w:tcPr>
                  <w:tcW w:w="5245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3C7B21A" w14:textId="77777777" w:rsidR="00724D8D" w:rsidRPr="004A42F1" w:rsidRDefault="00724D8D" w:rsidP="00984F73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Garantie de service</w:t>
                  </w:r>
                </w:p>
              </w:tc>
            </w:tr>
            <w:tr w:rsidR="00724D8D" w14:paraId="3F89008B" w14:textId="77777777" w:rsidTr="00D97F9E">
              <w:tc>
                <w:tcPr>
                  <w:tcW w:w="319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1E6D9BD" w14:textId="77777777" w:rsidR="00724D8D" w:rsidRPr="00EA2666" w:rsidRDefault="004A42F1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Exigence SI vis-à-vis du métier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403C20D2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Exigence</w:t>
                  </w:r>
                </w:p>
              </w:tc>
              <w:tc>
                <w:tcPr>
                  <w:tcW w:w="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5DC3E730" w14:textId="77777777" w:rsidR="00724D8D" w:rsidRPr="00EA2666" w:rsidRDefault="000A01F7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  <w:r w:rsidR="00724D8D"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tandard</w:t>
                  </w:r>
                </w:p>
              </w:tc>
            </w:tr>
            <w:tr w:rsidR="004A42F1" w:rsidRPr="00E27A9D" w14:paraId="3AAF314A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05E6A1C0" w14:textId="77777777" w:rsidR="004A42F1" w:rsidRPr="00D97F9E" w:rsidRDefault="00D97F9E" w:rsidP="004A42F1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C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ontinuité d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D800A3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289D6EC5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A42F1" w:rsidRPr="00E27A9D" w14:paraId="3B0340B2" w14:textId="77777777" w:rsidTr="00CA669F">
              <w:tc>
                <w:tcPr>
                  <w:tcW w:w="3198" w:type="dxa"/>
                  <w:gridSpan w:val="2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6E02C6C9" w14:textId="77777777" w:rsidR="004A42F1" w:rsidRPr="00D97F9E" w:rsidRDefault="00D97F9E" w:rsidP="00B0619F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P</w:t>
                  </w:r>
                  <w:r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lan de </w:t>
                  </w:r>
                  <w:r w:rsidRPr="00D97F9E">
                    <w:rPr>
                      <w:rFonts w:cstheme="minorHAnsi"/>
                      <w:color w:val="C00000"/>
                      <w:sz w:val="18"/>
                      <w:szCs w:val="18"/>
                    </w:rPr>
                    <w:t>R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eprise d’</w:t>
                  </w:r>
                  <w:r w:rsidRPr="00D97F9E">
                    <w:rPr>
                      <w:rFonts w:cstheme="minorHAnsi"/>
                      <w:b/>
                      <w:color w:val="C00000"/>
                      <w:sz w:val="18"/>
                      <w:szCs w:val="18"/>
                    </w:rPr>
                    <w:t>A</w:t>
                  </w:r>
                  <w:r w:rsidR="004A42F1" w:rsidRPr="00D97F9E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 xml:space="preserve">ctivité </w:t>
                  </w:r>
                </w:p>
              </w:tc>
              <w:tc>
                <w:tcPr>
                  <w:tcW w:w="1062" w:type="dxa"/>
                  <w:tcBorders>
                    <w:top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B91043A" w14:textId="77777777" w:rsidR="004A42F1" w:rsidRPr="00EA2666" w:rsidRDefault="004A42F1" w:rsidP="00B0619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tcBorders>
                    <w:top w:val="nil"/>
                  </w:tcBorders>
                  <w:shd w:val="clear" w:color="auto" w:fill="FFFFFF" w:themeFill="background1"/>
                  <w:vAlign w:val="center"/>
                </w:tcPr>
                <w:p w14:paraId="055C24FA" w14:textId="77777777" w:rsidR="004A42F1" w:rsidRPr="00EF3709" w:rsidRDefault="00D97F9E" w:rsidP="00B0619F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7FA5AA8D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06D5B726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4FDFCF0C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5816D992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724D8D" w:rsidRPr="00E27A9D" w14:paraId="0C3A9F89" w14:textId="77777777" w:rsidTr="00CA669F">
              <w:tc>
                <w:tcPr>
                  <w:tcW w:w="3198" w:type="dxa"/>
                  <w:gridSpan w:val="2"/>
                  <w:shd w:val="clear" w:color="auto" w:fill="E5B8B7" w:themeFill="accent2" w:themeFillTint="66"/>
                </w:tcPr>
                <w:p w14:paraId="118CCE60" w14:textId="77777777" w:rsidR="00724D8D" w:rsidRPr="00EA2666" w:rsidRDefault="00724D8D" w:rsidP="0057775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1062" w:type="dxa"/>
                  <w:shd w:val="clear" w:color="auto" w:fill="FFFFFF" w:themeFill="background1"/>
                  <w:vAlign w:val="center"/>
                </w:tcPr>
                <w:p w14:paraId="61D5E2C2" w14:textId="77777777" w:rsidR="00724D8D" w:rsidRPr="00EA2666" w:rsidRDefault="00724D8D" w:rsidP="008F61FF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85" w:type="dxa"/>
                  <w:shd w:val="clear" w:color="auto" w:fill="FFFFFF" w:themeFill="background1"/>
                  <w:vAlign w:val="center"/>
                </w:tcPr>
                <w:p w14:paraId="65691AEB" w14:textId="77777777" w:rsidR="00724D8D" w:rsidRPr="00EF3709" w:rsidRDefault="00D97F9E" w:rsidP="00984F73">
                  <w:pPr>
                    <w:jc w:val="center"/>
                    <w:rPr>
                      <w:rFonts w:cstheme="minorHAnsi"/>
                      <w:color w:val="FF0000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FF0000"/>
                      <w:sz w:val="18"/>
                      <w:szCs w:val="18"/>
                    </w:rPr>
                    <w:t>(2)</w:t>
                  </w:r>
                </w:p>
              </w:tc>
            </w:tr>
            <w:tr w:rsidR="004827AC" w:rsidRPr="00E27A9D" w14:paraId="5604684D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40070F67" w14:textId="77777777" w:rsidR="004827AC" w:rsidRPr="004827AC" w:rsidRDefault="004827AC" w:rsidP="0057775D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 de perte de données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69E6CAF1" w14:textId="77777777" w:rsidR="004827AC" w:rsidRPr="00EA2666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827AC" w:rsidRPr="00E27A9D" w14:paraId="57D772E8" w14:textId="77777777" w:rsidTr="004A42F1">
              <w:tc>
                <w:tcPr>
                  <w:tcW w:w="2025" w:type="dxa"/>
                  <w:shd w:val="clear" w:color="auto" w:fill="E5B8B7" w:themeFill="accent2" w:themeFillTint="66"/>
                </w:tcPr>
                <w:p w14:paraId="02222945" w14:textId="77777777" w:rsidR="004827AC" w:rsidRPr="004827AC" w:rsidRDefault="004827AC" w:rsidP="004827AC">
                  <w:pPr>
                    <w:rPr>
                      <w:rFonts w:cstheme="minorHAnsi"/>
                      <w:sz w:val="18"/>
                      <w:szCs w:val="18"/>
                    </w:rPr>
                  </w:pPr>
                  <w:r w:rsidRPr="004827AC">
                    <w:rPr>
                      <w:rFonts w:cstheme="minorHAnsi"/>
                      <w:sz w:val="18"/>
                      <w:szCs w:val="18"/>
                    </w:rPr>
                    <w:t>Impact Métier en cas</w:t>
                  </w:r>
                  <w:r w:rsidR="004A42F1">
                    <w:rPr>
                      <w:rFonts w:cstheme="minorHAnsi"/>
                      <w:sz w:val="18"/>
                      <w:szCs w:val="18"/>
                    </w:rPr>
                    <w:t xml:space="preserve"> de défaillance s</w:t>
                  </w:r>
                  <w:r>
                    <w:rPr>
                      <w:rFonts w:cstheme="minorHAnsi"/>
                      <w:sz w:val="18"/>
                      <w:szCs w:val="18"/>
                    </w:rPr>
                    <w:t>service</w:t>
                  </w:r>
                </w:p>
              </w:tc>
              <w:tc>
                <w:tcPr>
                  <w:tcW w:w="3220" w:type="dxa"/>
                  <w:gridSpan w:val="3"/>
                  <w:shd w:val="clear" w:color="auto" w:fill="FFFFFF" w:themeFill="background1"/>
                </w:tcPr>
                <w:p w14:paraId="7395E0A1" w14:textId="77777777" w:rsidR="004827AC" w:rsidRDefault="004827AC" w:rsidP="00F66288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7F6006C5" w14:textId="77777777" w:rsidR="00D97F9E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PCA et PRA =&gt; oui ou non    PDMA/DMIA =&gt; nombre heures ou %</w:t>
            </w:r>
          </w:p>
          <w:p w14:paraId="21F0A143" w14:textId="77777777" w:rsidR="00EF3709" w:rsidRPr="00D97F9E" w:rsidRDefault="00D97F9E" w:rsidP="00D97F9E">
            <w:pPr>
              <w:rPr>
                <w:color w:val="FF0000"/>
                <w:sz w:val="18"/>
                <w:szCs w:val="18"/>
              </w:rPr>
            </w:pPr>
            <w:r w:rsidRPr="00D97F9E">
              <w:rPr>
                <w:color w:val="FF0000"/>
                <w:sz w:val="18"/>
                <w:szCs w:val="18"/>
              </w:rPr>
              <w:t>(2)</w:t>
            </w:r>
            <w:r w:rsidR="00EF3709" w:rsidRPr="00D97F9E">
              <w:rPr>
                <w:sz w:val="18"/>
                <w:szCs w:val="18"/>
              </w:rPr>
              <w:t xml:space="preserve"> </w:t>
            </w:r>
            <w:r w:rsidR="00EF3709" w:rsidRPr="00D97F9E">
              <w:rPr>
                <w:color w:val="FF0000"/>
                <w:sz w:val="18"/>
                <w:szCs w:val="18"/>
              </w:rPr>
              <w:t>=&gt; à voir avec l’héberge</w:t>
            </w:r>
            <w:r w:rsidRPr="00D97F9E">
              <w:rPr>
                <w:color w:val="FF0000"/>
                <w:sz w:val="18"/>
                <w:szCs w:val="18"/>
              </w:rPr>
              <w:t>ur choisi</w:t>
            </w:r>
            <w:r>
              <w:rPr>
                <w:color w:val="FF0000"/>
                <w:sz w:val="18"/>
                <w:szCs w:val="18"/>
              </w:rPr>
              <w:t xml:space="preserve"> et reporter dans DA</w:t>
            </w:r>
          </w:p>
          <w:p w14:paraId="27675E2F" w14:textId="77777777" w:rsidR="00D97F9E" w:rsidRPr="00D97F9E" w:rsidRDefault="00D97F9E" w:rsidP="00D97F9E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2840"/>
              <w:gridCol w:w="992"/>
              <w:gridCol w:w="284"/>
              <w:gridCol w:w="850"/>
              <w:gridCol w:w="279"/>
            </w:tblGrid>
            <w:tr w:rsidR="004A42F1" w:rsidRPr="004A42F1" w14:paraId="4510445D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4394F88E" w14:textId="77777777" w:rsidR="00724D8D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Temps de réponse</w:t>
                  </w:r>
                </w:p>
              </w:tc>
            </w:tr>
            <w:tr w:rsidR="00724D8D" w:rsidRPr="0048697B" w14:paraId="006E2520" w14:textId="77777777" w:rsidTr="004A42F1"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C1B8964" w14:textId="77777777" w:rsid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Type et période</w:t>
                  </w:r>
                </w:p>
                <w:p w14:paraId="6772807E" w14:textId="77777777" w:rsidR="00724D8D" w:rsidRPr="00EA2666" w:rsidRDefault="004A42F1" w:rsidP="00984F73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affichage/traitement</w:t>
                  </w:r>
                  <w:r w:rsidR="00724D8D"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2EB8405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6D88DF8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112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6F5534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Période</w:t>
                  </w:r>
                </w:p>
                <w:p w14:paraId="7C87CA7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de charge</w:t>
                  </w:r>
                </w:p>
              </w:tc>
            </w:tr>
            <w:tr w:rsidR="00724D8D" w:rsidRPr="0048697B" w14:paraId="2ED67E81" w14:textId="77777777" w:rsidTr="00984F73">
              <w:tc>
                <w:tcPr>
                  <w:tcW w:w="2840" w:type="dxa"/>
                  <w:tcBorders>
                    <w:top w:val="single" w:sz="4" w:space="0" w:color="auto"/>
                  </w:tcBorders>
                  <w:shd w:val="clear" w:color="auto" w:fill="E5B8B7" w:themeFill="accent2" w:themeFillTint="66"/>
                </w:tcPr>
                <w:p w14:paraId="1C92E89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d’accueil </w:t>
                  </w: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4AF274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</w:tcBorders>
                  <w:shd w:val="clear" w:color="auto" w:fill="E5B8B7" w:themeFill="accent2" w:themeFillTint="66"/>
                </w:tcPr>
                <w:p w14:paraId="525AF1B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5F8240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B8A972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2D8E5F00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75BFD694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5B97E30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CEE4A2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0C9FB19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656D4F7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37075AB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49DF4383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Affichage Page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52DE17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1C305DA4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6851F45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3C0D408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C6C4655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6C5F1508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simple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6B6D409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7EF128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049D18B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19C9C3E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  <w:tr w:rsidR="00724D8D" w:rsidRPr="0048697B" w14:paraId="6ADB4F7A" w14:textId="77777777" w:rsidTr="00984F73">
              <w:tc>
                <w:tcPr>
                  <w:tcW w:w="2840" w:type="dxa"/>
                  <w:shd w:val="clear" w:color="auto" w:fill="E5B8B7" w:themeFill="accent2" w:themeFillTint="66"/>
                </w:tcPr>
                <w:p w14:paraId="10D3228B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Traitement requête complexe</w:t>
                  </w: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EE0E51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shd w:val="clear" w:color="auto" w:fill="E5B8B7" w:themeFill="accent2" w:themeFillTint="66"/>
                </w:tcPr>
                <w:p w14:paraId="64C299B2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50" w:type="dxa"/>
                  <w:shd w:val="clear" w:color="auto" w:fill="FFFFFF" w:themeFill="background1"/>
                </w:tcPr>
                <w:p w14:paraId="188F2DCA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right w:val="single" w:sz="4" w:space="0" w:color="auto"/>
                  </w:tcBorders>
                  <w:shd w:val="clear" w:color="auto" w:fill="E5B8B7" w:themeFill="accent2" w:themeFillTint="66"/>
                </w:tcPr>
                <w:p w14:paraId="47DC55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s</w:t>
                  </w:r>
                </w:p>
              </w:tc>
            </w:tr>
          </w:tbl>
          <w:p w14:paraId="7A84FE97" w14:textId="77777777" w:rsidR="00724D8D" w:rsidRDefault="00724D8D" w:rsidP="00724D8D">
            <w:pPr>
              <w:rPr>
                <w:sz w:val="16"/>
                <w:szCs w:val="16"/>
              </w:rPr>
            </w:pPr>
          </w:p>
          <w:tbl>
            <w:tblPr>
              <w:tblStyle w:val="Grilledutableau"/>
              <w:tblW w:w="5245" w:type="dxa"/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660"/>
              <w:gridCol w:w="992"/>
              <w:gridCol w:w="855"/>
              <w:gridCol w:w="846"/>
            </w:tblGrid>
            <w:tr w:rsidR="004670C4" w:rsidRPr="006F5697" w14:paraId="2630ECAE" w14:textId="77777777" w:rsidTr="004A42F1">
              <w:tc>
                <w:tcPr>
                  <w:tcW w:w="5245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F2DBDB" w:themeFill="accent2" w:themeFillTint="33"/>
                </w:tcPr>
                <w:p w14:paraId="5B27F00C" w14:textId="77777777" w:rsidR="004670C4" w:rsidRPr="004A42F1" w:rsidRDefault="004A42F1" w:rsidP="00984F73">
                  <w:pPr>
                    <w:jc w:val="center"/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</w:pPr>
                  <w:r w:rsidRPr="004A42F1">
                    <w:rPr>
                      <w:rFonts w:cstheme="minorHAnsi"/>
                      <w:b/>
                      <w:color w:val="C00000"/>
                      <w:sz w:val="20"/>
                      <w:szCs w:val="20"/>
                    </w:rPr>
                    <w:t>Traitements automatisés</w:t>
                  </w:r>
                </w:p>
              </w:tc>
            </w:tr>
            <w:tr w:rsidR="00724D8D" w:rsidRPr="0048697B" w14:paraId="3D719190" w14:textId="77777777" w:rsidTr="004A42F1">
              <w:tc>
                <w:tcPr>
                  <w:tcW w:w="18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3DF48D67" w14:textId="77777777" w:rsidR="00724D8D" w:rsidRPr="00EA2666" w:rsidRDefault="00724D8D" w:rsidP="000A01F7">
                  <w:pPr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Batch(s)</w:t>
                  </w:r>
                  <w:r w:rsidR="000A01F7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EA2666"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applicatifs</w:t>
                  </w:r>
                </w:p>
              </w:tc>
              <w:tc>
                <w:tcPr>
                  <w:tcW w:w="6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9E1791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Plage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09F03F6E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Fréquence</w:t>
                  </w:r>
                </w:p>
              </w:tc>
              <w:tc>
                <w:tcPr>
                  <w:tcW w:w="8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60BE160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Métier</w:t>
                  </w:r>
                </w:p>
              </w:tc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5B8B7" w:themeFill="accent2" w:themeFillTint="66"/>
                  <w:vAlign w:val="center"/>
                </w:tcPr>
                <w:p w14:paraId="77601E26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Impact Charge</w:t>
                  </w:r>
                </w:p>
              </w:tc>
            </w:tr>
            <w:tr w:rsidR="00724D8D" w:rsidRPr="0048697B" w14:paraId="77E9F5E1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48EA2198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5917ADB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C703C17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78BE2CCC" w14:textId="77777777" w:rsidR="00724D8D" w:rsidRPr="00EA2666" w:rsidRDefault="00724D8D" w:rsidP="00984F73">
                  <w:pP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tcBorders>
                    <w:top w:val="nil"/>
                  </w:tcBorders>
                  <w:shd w:val="clear" w:color="auto" w:fill="FFFFFF" w:themeFill="background1"/>
                </w:tcPr>
                <w:p w14:paraId="32C9846C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03A4CF04" w14:textId="77777777" w:rsidTr="00D6532B">
              <w:tc>
                <w:tcPr>
                  <w:tcW w:w="1892" w:type="dxa"/>
                  <w:shd w:val="clear" w:color="auto" w:fill="FFFFFF" w:themeFill="background1"/>
                </w:tcPr>
                <w:p w14:paraId="658A9FFD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660" w:type="dxa"/>
                  <w:shd w:val="clear" w:color="auto" w:fill="FFFFFF" w:themeFill="background1"/>
                </w:tcPr>
                <w:p w14:paraId="12289271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986B13F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  <w:shd w:val="clear" w:color="auto" w:fill="FFFFFF" w:themeFill="background1"/>
                </w:tcPr>
                <w:p w14:paraId="7F4AA090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46" w:type="dxa"/>
                  <w:shd w:val="clear" w:color="auto" w:fill="FFFFFF" w:themeFill="background1"/>
                </w:tcPr>
                <w:p w14:paraId="6CFEBCFB" w14:textId="77777777" w:rsidR="00724D8D" w:rsidRPr="00EA2666" w:rsidRDefault="00724D8D" w:rsidP="00984F7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7FE1DBD6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64A67A3B" w14:textId="77777777" w:rsidR="00724D8D" w:rsidRDefault="00724D8D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sz w:val="18"/>
                      <w:szCs w:val="18"/>
                    </w:rPr>
                    <w:t>Impact Métier</w:t>
                  </w:r>
                </w:p>
                <w:p w14:paraId="61AC28F6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en cas d’anomalie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24AC450D" w14:textId="77777777" w:rsidR="00D6532B" w:rsidRPr="00EA2666" w:rsidRDefault="00D6532B" w:rsidP="00984F73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D8D" w:rsidRPr="0048697B" w14:paraId="37B231AA" w14:textId="77777777" w:rsidTr="00D6532B">
              <w:tc>
                <w:tcPr>
                  <w:tcW w:w="1892" w:type="dxa"/>
                  <w:shd w:val="clear" w:color="auto" w:fill="E5B8B7" w:themeFill="accent2" w:themeFillTint="66"/>
                </w:tcPr>
                <w:p w14:paraId="16BB91F6" w14:textId="77777777" w:rsidR="00724D8D" w:rsidRDefault="004827AC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lastRenderedPageBreak/>
                    <w:t>Impact</w:t>
                  </w:r>
                  <w:r w:rsidR="00724D8D" w:rsidRPr="00EA2666">
                    <w:rPr>
                      <w:rFonts w:cstheme="minorHAnsi"/>
                      <w:sz w:val="18"/>
                      <w:szCs w:val="18"/>
                    </w:rPr>
                    <w:t xml:space="preserve"> Charge</w:t>
                  </w:r>
                </w:p>
                <w:p w14:paraId="34DB4F87" w14:textId="77777777" w:rsidR="00D6532B" w:rsidRPr="00EA2666" w:rsidRDefault="00D6532B" w:rsidP="00D6532B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sur performance appli</w:t>
                  </w:r>
                </w:p>
              </w:tc>
              <w:tc>
                <w:tcPr>
                  <w:tcW w:w="3353" w:type="dxa"/>
                  <w:gridSpan w:val="4"/>
                  <w:shd w:val="clear" w:color="auto" w:fill="FFFFFF" w:themeFill="background1"/>
                </w:tcPr>
                <w:p w14:paraId="5C86BA9E" w14:textId="77777777" w:rsidR="00724D8D" w:rsidRPr="00EA2666" w:rsidRDefault="00724D8D" w:rsidP="00731AB0">
                  <w:pPr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4A2820AC" w14:textId="77777777" w:rsidR="00724D8D" w:rsidRPr="00C3489A" w:rsidRDefault="00724D8D" w:rsidP="00984F73"/>
        </w:tc>
      </w:tr>
      <w:tr w:rsidR="008E0655" w:rsidRPr="00703932" w14:paraId="1F6698DD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CD483E4" w14:textId="77777777" w:rsidR="008E0655" w:rsidRPr="00703932" w:rsidRDefault="008236AD" w:rsidP="00BE3DDB">
            <w:pPr>
              <w:rPr>
                <w:b/>
                <w:color w:val="FFFFFF" w:themeColor="background1"/>
              </w:rPr>
            </w:pPr>
            <w:r w:rsidRPr="00714233">
              <w:rPr>
                <w:sz w:val="12"/>
                <w:szCs w:val="12"/>
              </w:rPr>
              <w:lastRenderedPageBreak/>
              <w:br w:type="page"/>
            </w:r>
            <w:r w:rsidR="008E0655">
              <w:rPr>
                <w:b/>
                <w:color w:val="FFFFFF" w:themeColor="background1"/>
              </w:rPr>
              <w:t>5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FD4B6CB" w14:textId="77777777" w:rsidR="00DA3946" w:rsidRPr="00DA3946" w:rsidRDefault="00B06069" w:rsidP="00DA3946">
            <w:pPr>
              <w:jc w:val="center"/>
              <w:rPr>
                <w:b/>
                <w:i/>
                <w:color w:val="FFFFFF" w:themeColor="background1"/>
              </w:rPr>
            </w:pPr>
            <w:r w:rsidRPr="00DA3946">
              <w:rPr>
                <w:b/>
                <w:i/>
                <w:color w:val="FFFFFF" w:themeColor="background1"/>
              </w:rPr>
              <w:t>A</w:t>
            </w:r>
            <w:r w:rsidR="00DA3946" w:rsidRPr="00DA3946">
              <w:rPr>
                <w:b/>
                <w:i/>
                <w:color w:val="FFFFFF" w:themeColor="background1"/>
              </w:rPr>
              <w:t>rchitecture Acteurs</w:t>
            </w:r>
            <w:r w:rsidR="00984A4C">
              <w:rPr>
                <w:b/>
                <w:i/>
                <w:color w:val="FFFFFF" w:themeColor="background1"/>
              </w:rPr>
              <w:t xml:space="preserve"> du SI</w:t>
            </w:r>
          </w:p>
          <w:p w14:paraId="0E755D98" w14:textId="77777777" w:rsidR="00DA3946" w:rsidRPr="00984A4C" w:rsidRDefault="00984A4C" w:rsidP="00984A4C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Acteurs consommateurs ou fournisseurs au sens données métier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7944D83" w14:textId="77777777" w:rsidR="008E0655" w:rsidRPr="00EA1C95" w:rsidRDefault="00B34886" w:rsidP="00DE7169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1F6E6466" w14:textId="77777777" w:rsidR="008E0655" w:rsidRPr="00703932" w:rsidRDefault="008E0655" w:rsidP="001D0AD2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690E4D4E" w14:textId="77777777" w:rsidR="008E0655" w:rsidRPr="00703932" w:rsidRDefault="008E0655" w:rsidP="00BE3DD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6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64B8A8A3" w14:textId="77777777" w:rsidR="008E0655" w:rsidRDefault="00ED1614" w:rsidP="00ED161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Arc</w:t>
            </w:r>
            <w:r w:rsidR="008E0655">
              <w:rPr>
                <w:b/>
                <w:color w:val="FFFFFF" w:themeColor="background1"/>
              </w:rPr>
              <w:t>hitecture Fonctionnelle</w:t>
            </w:r>
            <w:r w:rsidR="00984A4C">
              <w:rPr>
                <w:b/>
                <w:color w:val="FFFFFF" w:themeColor="background1"/>
              </w:rPr>
              <w:t xml:space="preserve"> du SI</w:t>
            </w:r>
          </w:p>
          <w:p w14:paraId="1B2A665C" w14:textId="77777777" w:rsidR="00984A4C" w:rsidRPr="00984A4C" w:rsidRDefault="00984A4C" w:rsidP="00984A4C">
            <w:pPr>
              <w:jc w:val="center"/>
              <w:rPr>
                <w:i/>
                <w:color w:val="FFFFFF" w:themeColor="background1"/>
                <w:sz w:val="18"/>
                <w:szCs w:val="18"/>
              </w:rPr>
            </w:pPr>
            <w:r w:rsidRPr="00984A4C">
              <w:rPr>
                <w:i/>
                <w:color w:val="FFFFFF" w:themeColor="background1"/>
                <w:sz w:val="18"/>
                <w:szCs w:val="18"/>
              </w:rPr>
              <w:t>Représentation des blocs fonctionnels par usages d’acteurs humains (IHM) ou SI (WS/API)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44A5958A" w14:textId="77777777" w:rsidR="008E0655" w:rsidRPr="00703932" w:rsidRDefault="00B34886" w:rsidP="00B34886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8E0655" w14:paraId="59AC23FD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3E0325EF" w14:textId="77777777" w:rsidR="00D15B8F" w:rsidRDefault="00D15B8F" w:rsidP="00CA7861">
            <w:pPr>
              <w:jc w:val="center"/>
            </w:pPr>
          </w:p>
          <w:p w14:paraId="19D31EE3" w14:textId="77777777" w:rsidR="00D15B8F" w:rsidRDefault="00B8104C" w:rsidP="00CA7861">
            <w:pPr>
              <w:jc w:val="center"/>
            </w:pPr>
            <w:r>
              <w:object w:dxaOrig="8610" w:dyaOrig="4800" w14:anchorId="6ED9863C">
                <v:shape id="_x0000_i1027" type="#_x0000_t75" style="width:471.85pt;height:263.05pt" o:ole="">
                  <v:imagedata r:id="rId15" o:title=""/>
                </v:shape>
                <o:OLEObject Type="Embed" ProgID="PBrush" ShapeID="_x0000_i1027" DrawAspect="Content" ObjectID="_1791098135" r:id="rId16"/>
              </w:object>
            </w:r>
          </w:p>
          <w:p w14:paraId="4BBF0410" w14:textId="77777777" w:rsidR="00D15B8F" w:rsidRDefault="00D15B8F" w:rsidP="00CA7861">
            <w:pPr>
              <w:jc w:val="center"/>
            </w:pPr>
          </w:p>
          <w:p w14:paraId="7A0BBEAA" w14:textId="77777777" w:rsidR="004246EF" w:rsidRPr="00984A4C" w:rsidRDefault="004246EF" w:rsidP="004246EF">
            <w:pPr>
              <w:jc w:val="center"/>
              <w:rPr>
                <w:b/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b/>
                <w:i/>
                <w:color w:val="E36C0A" w:themeColor="accent6" w:themeShade="BF"/>
                <w:sz w:val="18"/>
                <w:szCs w:val="18"/>
              </w:rPr>
              <w:t>Convention sur le sens des flèches</w:t>
            </w:r>
            <w:r w:rsidR="00984A4C">
              <w:rPr>
                <w:b/>
                <w:i/>
                <w:color w:val="E36C0A" w:themeColor="accent6" w:themeShade="BF"/>
                <w:sz w:val="18"/>
                <w:szCs w:val="18"/>
              </w:rPr>
              <w:t xml:space="preserve"> = </w:t>
            </w:r>
            <w:r w:rsidR="00EE49EA">
              <w:rPr>
                <w:b/>
                <w:i/>
                <w:color w:val="E36C0A" w:themeColor="accent6" w:themeShade="BF"/>
                <w:sz w:val="18"/>
                <w:szCs w:val="18"/>
              </w:rPr>
              <w:t>qu’est ce qui rentre / qu’est ce qui sort ?</w:t>
            </w:r>
          </w:p>
          <w:p w14:paraId="2F9E6C55" w14:textId="77777777" w:rsidR="00DA3946" w:rsidRDefault="004246EF" w:rsidP="00EE49EA">
            <w:pPr>
              <w:jc w:val="center"/>
              <w:rPr>
                <w:i/>
                <w:color w:val="E36C0A" w:themeColor="accent6" w:themeShade="BF"/>
                <w:sz w:val="18"/>
                <w:szCs w:val="18"/>
              </w:rPr>
            </w:pPr>
            <w:r w:rsidRPr="00984A4C">
              <w:rPr>
                <w:i/>
                <w:color w:val="E36C0A" w:themeColor="accent6" w:themeShade="BF"/>
                <w:sz w:val="18"/>
                <w:szCs w:val="18"/>
              </w:rPr>
              <w:t xml:space="preserve">Acteurs IHM =&gt;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entrantes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consommateurs =&gt; sortante</w:t>
            </w:r>
            <w:r w:rsidR="00984A4C">
              <w:rPr>
                <w:i/>
                <w:color w:val="E36C0A" w:themeColor="accent6" w:themeShade="BF"/>
                <w:sz w:val="18"/>
                <w:szCs w:val="18"/>
              </w:rPr>
              <w:t xml:space="preserve">          </w:t>
            </w:r>
            <w:r w:rsidR="00EE49EA">
              <w:rPr>
                <w:i/>
                <w:color w:val="E36C0A" w:themeColor="accent6" w:themeShade="BF"/>
                <w:sz w:val="18"/>
                <w:szCs w:val="18"/>
              </w:rPr>
              <w:t>SI fournisseurs =&gt; entrantes</w:t>
            </w:r>
          </w:p>
          <w:p w14:paraId="6BAEB3FF" w14:textId="77777777" w:rsidR="00EE49EA" w:rsidRPr="004246EF" w:rsidRDefault="00EE49EA" w:rsidP="00EE49EA">
            <w:pPr>
              <w:jc w:val="center"/>
              <w:rPr>
                <w:i/>
              </w:rPr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283C238A" w14:textId="77777777" w:rsidR="008E0655" w:rsidRPr="00C3489A" w:rsidRDefault="008E0655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262C402C" w14:textId="77777777" w:rsidR="008E0655" w:rsidRDefault="008E0655" w:rsidP="00BE04F0"/>
          <w:p w14:paraId="0AA6A610" w14:textId="77777777" w:rsidR="005D6DDC" w:rsidRDefault="004246EF" w:rsidP="00CA7861">
            <w:pPr>
              <w:jc w:val="center"/>
            </w:pPr>
            <w:r>
              <w:object w:dxaOrig="13365" w:dyaOrig="6135" w14:anchorId="2DFB60E8">
                <v:shape id="_x0000_i1028" type="#_x0000_t75" style="width:593.4pt;height:273pt" o:ole="">
                  <v:imagedata r:id="rId17" o:title=""/>
                </v:shape>
                <o:OLEObject Type="Embed" ProgID="PBrush" ShapeID="_x0000_i1028" DrawAspect="Content" ObjectID="_1791098136" r:id="rId18"/>
              </w:object>
            </w:r>
          </w:p>
        </w:tc>
      </w:tr>
      <w:tr w:rsidR="007D78ED" w:rsidRPr="00703932" w14:paraId="5918FD04" w14:textId="77777777" w:rsidTr="0095701F">
        <w:tc>
          <w:tcPr>
            <w:tcW w:w="1507" w:type="dxa"/>
            <w:gridSpan w:val="2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3BED8B3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7</w:t>
            </w:r>
          </w:p>
        </w:tc>
        <w:tc>
          <w:tcPr>
            <w:tcW w:w="7460" w:type="dxa"/>
            <w:gridSpan w:val="5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23034CF9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applicative</w:t>
            </w:r>
          </w:p>
          <w:p w14:paraId="50ACAD92" w14:textId="77777777" w:rsidR="00DA3946" w:rsidRPr="00703932" w:rsidRDefault="00DA3946" w:rsidP="00DA3946">
            <w:pPr>
              <w:jc w:val="center"/>
              <w:rPr>
                <w:b/>
                <w:color w:val="FFFFFF" w:themeColor="background1"/>
              </w:rPr>
            </w:pPr>
            <w:r w:rsidRPr="00DA3946">
              <w:rPr>
                <w:i/>
                <w:color w:val="FFFFFF" w:themeColor="background1"/>
              </w:rPr>
              <w:t>Représentation des piles de composants logiciels</w:t>
            </w:r>
            <w:r>
              <w:rPr>
                <w:i/>
                <w:color w:val="FFFFFF" w:themeColor="background1"/>
              </w:rPr>
              <w:t xml:space="preserve"> par fonctionnalité(s)</w:t>
            </w:r>
          </w:p>
        </w:tc>
        <w:tc>
          <w:tcPr>
            <w:tcW w:w="1955" w:type="dxa"/>
            <w:gridSpan w:val="2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0B8B8DF6" w14:textId="77777777" w:rsidR="005D3EDF" w:rsidRPr="00EA1C95" w:rsidRDefault="005D3EDF" w:rsidP="004246EF">
            <w:pPr>
              <w:jc w:val="right"/>
              <w:rPr>
                <w:i/>
                <w:color w:val="FFFFFF" w:themeColor="background1"/>
                <w:sz w:val="18"/>
                <w:szCs w:val="18"/>
              </w:rPr>
            </w:pPr>
            <w:r w:rsidRPr="00EA1C95"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22" w:type="dxa"/>
            <w:tcBorders>
              <w:top w:val="nil"/>
              <w:bottom w:val="nil"/>
            </w:tcBorders>
            <w:vAlign w:val="center"/>
          </w:tcPr>
          <w:p w14:paraId="03D1DAA2" w14:textId="77777777" w:rsidR="005D3EDF" w:rsidRPr="00703932" w:rsidRDefault="005D3EDF" w:rsidP="004246EF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1046" w:type="dxa"/>
            <w:gridSpan w:val="3"/>
            <w:tcBorders>
              <w:right w:val="nil"/>
            </w:tcBorders>
            <w:shd w:val="clear" w:color="auto" w:fill="215868" w:themeFill="accent5" w:themeFillShade="80"/>
            <w:vAlign w:val="center"/>
          </w:tcPr>
          <w:p w14:paraId="24BD182C" w14:textId="77777777" w:rsidR="005D3EDF" w:rsidRPr="00703932" w:rsidRDefault="004246EF" w:rsidP="004246EF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8</w:t>
            </w:r>
          </w:p>
        </w:tc>
        <w:tc>
          <w:tcPr>
            <w:tcW w:w="9067" w:type="dxa"/>
            <w:gridSpan w:val="6"/>
            <w:tcBorders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14:paraId="055526FB" w14:textId="77777777" w:rsidR="005D3EDF" w:rsidRDefault="005D3EDF" w:rsidP="007D78E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Architecture </w:t>
            </w:r>
            <w:r w:rsidR="007D78ED">
              <w:rPr>
                <w:b/>
                <w:color w:val="FFFFFF" w:themeColor="background1"/>
              </w:rPr>
              <w:t>technique</w:t>
            </w:r>
          </w:p>
          <w:p w14:paraId="2EC51A3D" w14:textId="77777777" w:rsidR="00DA3946" w:rsidRPr="00DA3946" w:rsidRDefault="00DA3946" w:rsidP="00DA3946">
            <w:pPr>
              <w:jc w:val="center"/>
            </w:pPr>
            <w:r w:rsidRPr="00DA3946">
              <w:rPr>
                <w:i/>
                <w:color w:val="FFFFFF" w:themeColor="background1"/>
              </w:rPr>
              <w:t>Représentation en mode logique (vision) et non technique (implémentation</w:t>
            </w:r>
            <w:r w:rsidRPr="00DA3946">
              <w:rPr>
                <w:color w:val="FFFFFF" w:themeColor="background1"/>
              </w:rPr>
              <w:t>)</w:t>
            </w:r>
          </w:p>
        </w:tc>
        <w:tc>
          <w:tcPr>
            <w:tcW w:w="1986" w:type="dxa"/>
            <w:gridSpan w:val="3"/>
            <w:tcBorders>
              <w:left w:val="nil"/>
            </w:tcBorders>
            <w:shd w:val="clear" w:color="auto" w:fill="215868" w:themeFill="accent5" w:themeFillShade="80"/>
            <w:vAlign w:val="center"/>
          </w:tcPr>
          <w:p w14:paraId="5A8C72B2" w14:textId="77777777" w:rsidR="005D3EDF" w:rsidRPr="00703932" w:rsidRDefault="005D3EDF" w:rsidP="004246EF">
            <w:pPr>
              <w:jc w:val="right"/>
              <w:rPr>
                <w:b/>
                <w:color w:val="FFFFFF" w:themeColor="background1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</w:tr>
      <w:tr w:rsidR="005D3EDF" w14:paraId="6C3354D0" w14:textId="77777777" w:rsidTr="0095701F">
        <w:tc>
          <w:tcPr>
            <w:tcW w:w="10922" w:type="dxa"/>
            <w:gridSpan w:val="9"/>
            <w:shd w:val="clear" w:color="auto" w:fill="FFFFFF" w:themeFill="background1"/>
          </w:tcPr>
          <w:p w14:paraId="2EAF60F0" w14:textId="77777777" w:rsidR="005D3EDF" w:rsidRPr="00DA3946" w:rsidRDefault="005D3EDF" w:rsidP="001D0AD2">
            <w:pPr>
              <w:jc w:val="center"/>
              <w:rPr>
                <w:i/>
                <w:color w:val="E36C0A" w:themeColor="accent6" w:themeShade="BF"/>
              </w:rPr>
            </w:pPr>
          </w:p>
          <w:p w14:paraId="1926B2E7" w14:textId="77777777" w:rsidR="005D3EDF" w:rsidRDefault="007D78ED" w:rsidP="001D0AD2">
            <w:pPr>
              <w:jc w:val="center"/>
            </w:pPr>
            <w:r>
              <w:object w:dxaOrig="10695" w:dyaOrig="5925" w14:anchorId="187A58EE">
                <v:shape id="_x0000_i1029" type="#_x0000_t75" style="width:536.35pt;height:298.05pt" o:ole="">
                  <v:imagedata r:id="rId19" o:title=""/>
                </v:shape>
                <o:OLEObject Type="Embed" ProgID="PBrush" ShapeID="_x0000_i1029" DrawAspect="Content" ObjectID="_1791098137" r:id="rId20"/>
              </w:object>
            </w:r>
          </w:p>
          <w:p w14:paraId="5F076DCB" w14:textId="77777777" w:rsidR="005D3EDF" w:rsidRDefault="005D3EDF" w:rsidP="001D0AD2">
            <w:pPr>
              <w:jc w:val="center"/>
            </w:pPr>
          </w:p>
        </w:tc>
        <w:tc>
          <w:tcPr>
            <w:tcW w:w="222" w:type="dxa"/>
            <w:tcBorders>
              <w:top w:val="nil"/>
              <w:bottom w:val="nil"/>
            </w:tcBorders>
          </w:tcPr>
          <w:p w14:paraId="3B0BF896" w14:textId="77777777" w:rsidR="005D3EDF" w:rsidRPr="00C3489A" w:rsidRDefault="005D3EDF" w:rsidP="001D0AD2">
            <w:pPr>
              <w:jc w:val="center"/>
            </w:pPr>
          </w:p>
        </w:tc>
        <w:tc>
          <w:tcPr>
            <w:tcW w:w="12099" w:type="dxa"/>
            <w:gridSpan w:val="12"/>
            <w:shd w:val="clear" w:color="auto" w:fill="FFFFFF" w:themeFill="background1"/>
          </w:tcPr>
          <w:p w14:paraId="554C6549" w14:textId="77777777" w:rsidR="00736E1B" w:rsidRDefault="00736E1B" w:rsidP="001D0AD2">
            <w:pPr>
              <w:jc w:val="center"/>
            </w:pPr>
          </w:p>
          <w:p w14:paraId="6ED696B4" w14:textId="77777777" w:rsidR="00736E1B" w:rsidRDefault="00736E1B" w:rsidP="001D0AD2">
            <w:pPr>
              <w:jc w:val="center"/>
            </w:pPr>
            <w:r>
              <w:object w:dxaOrig="9825" w:dyaOrig="6120" w14:anchorId="6E256E3A">
                <v:shape id="_x0000_i1030" type="#_x0000_t75" style="width:491.75pt;height:305.4pt" o:ole="">
                  <v:imagedata r:id="rId21" o:title=""/>
                </v:shape>
                <o:OLEObject Type="Embed" ProgID="PBrush" ShapeID="_x0000_i1030" DrawAspect="Content" ObjectID="_1791098138" r:id="rId22"/>
              </w:object>
            </w:r>
          </w:p>
          <w:p w14:paraId="59597FDE" w14:textId="77777777" w:rsidR="00EE49EA" w:rsidRDefault="00EE49EA" w:rsidP="001D0AD2">
            <w:pPr>
              <w:jc w:val="center"/>
            </w:pPr>
          </w:p>
          <w:p w14:paraId="598B3D84" w14:textId="77777777" w:rsidR="00EE49EA" w:rsidRDefault="00EE49EA" w:rsidP="001D0AD2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1E29C7">
              <w:rPr>
                <w:rFonts w:cstheme="minorHAnsi"/>
                <w:i/>
                <w:sz w:val="20"/>
                <w:szCs w:val="20"/>
              </w:rPr>
              <w:t xml:space="preserve">Les numéros dans la matrice </w:t>
            </w:r>
            <w:r>
              <w:rPr>
                <w:rFonts w:cstheme="minorHAnsi"/>
                <w:i/>
                <w:sz w:val="20"/>
                <w:szCs w:val="20"/>
              </w:rPr>
              <w:t xml:space="preserve">des flux applicatifs </w:t>
            </w:r>
            <w:r w:rsidRPr="001E29C7">
              <w:rPr>
                <w:rFonts w:cstheme="minorHAnsi"/>
                <w:i/>
                <w:sz w:val="20"/>
                <w:szCs w:val="20"/>
              </w:rPr>
              <w:t>doivent correspondre à ceux sur le schéma d’architecture technique</w:t>
            </w:r>
          </w:p>
          <w:p w14:paraId="4DC3D0F0" w14:textId="77777777" w:rsidR="00EE49EA" w:rsidRDefault="00EE49EA" w:rsidP="001D0AD2">
            <w:pPr>
              <w:jc w:val="center"/>
            </w:pPr>
          </w:p>
        </w:tc>
      </w:tr>
    </w:tbl>
    <w:p w14:paraId="0849904C" w14:textId="77777777" w:rsidR="008E0655" w:rsidRPr="008E0655" w:rsidRDefault="008E0655" w:rsidP="008E0655">
      <w:pPr>
        <w:spacing w:after="0" w:line="240" w:lineRule="auto"/>
        <w:rPr>
          <w:sz w:val="12"/>
          <w:szCs w:val="12"/>
        </w:rPr>
      </w:pPr>
    </w:p>
    <w:p w14:paraId="09317A45" w14:textId="77777777" w:rsidR="00582484" w:rsidRDefault="00582484">
      <w:pPr>
        <w:rPr>
          <w:sz w:val="12"/>
          <w:szCs w:val="12"/>
        </w:rPr>
      </w:pPr>
    </w:p>
    <w:p w14:paraId="4A2C678E" w14:textId="77777777" w:rsidR="004246EF" w:rsidRDefault="004246EF">
      <w:pPr>
        <w:rPr>
          <w:sz w:val="36"/>
          <w:szCs w:val="36"/>
        </w:rPr>
      </w:pPr>
    </w:p>
    <w:p w14:paraId="248D9F29" w14:textId="77777777" w:rsidR="00BE04F0" w:rsidRDefault="00BE04F0">
      <w:pPr>
        <w:rPr>
          <w:sz w:val="36"/>
          <w:szCs w:val="36"/>
        </w:rPr>
      </w:pPr>
    </w:p>
    <w:tbl>
      <w:tblPr>
        <w:tblStyle w:val="Grilledutableau"/>
        <w:tblW w:w="23361" w:type="dxa"/>
        <w:tblInd w:w="-431" w:type="dxa"/>
        <w:tblLook w:val="04A0" w:firstRow="1" w:lastRow="0" w:firstColumn="1" w:lastColumn="0" w:noHBand="0" w:noVBand="1"/>
      </w:tblPr>
      <w:tblGrid>
        <w:gridCol w:w="965"/>
        <w:gridCol w:w="8930"/>
        <w:gridCol w:w="2013"/>
        <w:gridCol w:w="284"/>
        <w:gridCol w:w="1105"/>
        <w:gridCol w:w="7371"/>
        <w:gridCol w:w="2693"/>
      </w:tblGrid>
      <w:tr w:rsidR="007A23AD" w:rsidRPr="008D7217" w14:paraId="24F7B6A5" w14:textId="77777777" w:rsidTr="007A23AD">
        <w:tc>
          <w:tcPr>
            <w:tcW w:w="96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681FA2F0" w14:textId="77777777" w:rsidR="007A23AD" w:rsidRPr="00A95FCD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8930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20BAB020" w14:textId="77777777" w:rsidR="007A23AD" w:rsidRPr="00A95FCD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Serveurs &amp; Composants applicatifs</w:t>
            </w:r>
          </w:p>
        </w:tc>
        <w:tc>
          <w:tcPr>
            <w:tcW w:w="201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503746C" w14:textId="77777777" w:rsidR="007A23AD" w:rsidRPr="00A95FCD" w:rsidRDefault="007A23AD" w:rsidP="007A23AD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09620EF" w14:textId="77777777" w:rsidR="007A23AD" w:rsidRPr="00D25628" w:rsidRDefault="007A23AD" w:rsidP="007A23AD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05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7A7A5886" w14:textId="77777777" w:rsidR="007A23AD" w:rsidRPr="00D25628" w:rsidRDefault="007A23AD" w:rsidP="007A23AD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7371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42A2F581" w14:textId="77777777" w:rsidR="007A23AD" w:rsidRDefault="007A23AD" w:rsidP="00BE04F0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A95FCD">
              <w:rPr>
                <w:b/>
                <w:color w:val="FFFFFF" w:themeColor="background1"/>
                <w:sz w:val="24"/>
                <w:szCs w:val="24"/>
              </w:rPr>
              <w:t>Matrices</w:t>
            </w:r>
            <w:r>
              <w:rPr>
                <w:b/>
                <w:color w:val="FFFFFF" w:themeColor="background1"/>
                <w:sz w:val="24"/>
                <w:szCs w:val="24"/>
              </w:rPr>
              <w:t xml:space="preserve"> des Flux applicative</w:t>
            </w:r>
          </w:p>
          <w:p w14:paraId="00B13434" w14:textId="77777777" w:rsidR="00BE04F0" w:rsidRPr="008D7217" w:rsidRDefault="00BE04F0" w:rsidP="00EE49EA">
            <w:pPr>
              <w:jc w:val="center"/>
              <w:rPr>
                <w:b/>
                <w:sz w:val="24"/>
                <w:szCs w:val="24"/>
              </w:rPr>
            </w:pPr>
            <w:r w:rsidRP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Les numéros des flux doivent co</w:t>
            </w:r>
            <w:r w:rsidR="00EE49EA">
              <w:rPr>
                <w:rFonts w:cstheme="minorHAnsi"/>
                <w:i/>
                <w:color w:val="FFFFFF" w:themeColor="background1"/>
                <w:sz w:val="20"/>
                <w:szCs w:val="20"/>
              </w:rPr>
              <w:t>rrespondre à ceux sur le schéma d’archi technique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292C564E" w14:textId="77777777" w:rsidR="007A23AD" w:rsidRPr="008D7217" w:rsidRDefault="007A23AD" w:rsidP="007A23AD">
            <w:pPr>
              <w:jc w:val="right"/>
              <w:rPr>
                <w:b/>
                <w:sz w:val="24"/>
                <w:szCs w:val="24"/>
              </w:rPr>
            </w:pPr>
            <w:r>
              <w:rPr>
                <w:i/>
                <w:color w:val="DAEEF3" w:themeColor="accent5" w:themeTint="33"/>
                <w:sz w:val="18"/>
                <w:szCs w:val="18"/>
              </w:rPr>
              <w:t>MOE -PROD</w:t>
            </w:r>
          </w:p>
        </w:tc>
      </w:tr>
      <w:tr w:rsidR="007A23AD" w:rsidRPr="008D7217" w14:paraId="12BFBA53" w14:textId="77777777" w:rsidTr="007A23AD">
        <w:tc>
          <w:tcPr>
            <w:tcW w:w="11908" w:type="dxa"/>
            <w:gridSpan w:val="3"/>
            <w:shd w:val="clear" w:color="auto" w:fill="DDD9C3" w:themeFill="background2" w:themeFillShade="E6"/>
          </w:tcPr>
          <w:p w14:paraId="4E26A1C8" w14:textId="77777777" w:rsidR="007A23AD" w:rsidRDefault="007A23AD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3B1962F1" w14:textId="77777777" w:rsidR="00BE04F0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p w14:paraId="57F57B49" w14:textId="77777777" w:rsidR="00BE04F0" w:rsidRPr="00714233" w:rsidRDefault="00BE04F0" w:rsidP="007A23AD">
            <w:pPr>
              <w:ind w:left="284"/>
              <w:jc w:val="center"/>
              <w:rPr>
                <w:rFonts w:cstheme="minorHAnsi"/>
                <w:b/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7A23AD" w:rsidRPr="00567F77" w14:paraId="3392ADDA" w14:textId="77777777" w:rsidTr="00DA3946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7F878126" w14:textId="77777777" w:rsidR="007A23AD" w:rsidRPr="00F81FD5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C7282A6" w14:textId="77777777" w:rsidR="007A23AD" w:rsidRPr="00891CDD" w:rsidRDefault="007A23AD" w:rsidP="007A23AD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200AC6E4" w14:textId="77777777" w:rsidR="007A23AD" w:rsidRPr="00891CDD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587CCF3A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</w:t>
                  </w:r>
                  <w:r w:rsidR="00DA3946">
                    <w:rPr>
                      <w:rFonts w:cstheme="minorHAnsi"/>
                      <w:b/>
                      <w:sz w:val="18"/>
                      <w:szCs w:val="18"/>
                    </w:rPr>
                    <w:t xml:space="preserve">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6B8F7" w14:textId="77777777" w:rsidR="007A23AD" w:rsidRPr="00B4189B" w:rsidRDefault="007A23AD" w:rsidP="00774D9A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</w:p>
              </w:tc>
            </w:tr>
            <w:tr w:rsidR="00774D9A" w:rsidRPr="000F1EF4" w14:paraId="1DB73A58" w14:textId="77777777" w:rsidTr="00BE04F0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246109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7AB4BC5" w14:textId="77777777" w:rsidR="007A23AD" w:rsidRPr="00662980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21869292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42B1A1E3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339C59CE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02E1399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2B28D4D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6E3B012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7E66800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D308A17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3A2E4FC6" w14:textId="77777777" w:rsidR="007A23AD" w:rsidRPr="00891CDD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74D9A" w:rsidRPr="000F1EF4" w14:paraId="5FB39EC3" w14:textId="77777777" w:rsidTr="00BE04F0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-1416543953"/>
                  <w:placeholder>
                    <w:docPart w:val="5454DF2FB5EA4E15B4125401ACF4B836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9460C86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-1508127960"/>
                  <w:placeholder>
                    <w:docPart w:val="E085B9C36090420AAC7484FF76BD677F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2F5B4041" w14:textId="77777777" w:rsidR="007A23AD" w:rsidRPr="00F81FD5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ABCD3B4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19129548" w14:textId="77777777" w:rsidR="007A23AD" w:rsidRPr="0029042C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78F5AC6A" w14:textId="77777777" w:rsidR="007A23AD" w:rsidRPr="00F81FD5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3E466BB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63773936"/>
                  <w:placeholder>
                    <w:docPart w:val="273C01AD526A48FDAC501CC134212D95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45D019" w14:textId="77777777" w:rsidR="007A23AD" w:rsidRPr="00177512" w:rsidRDefault="007A23AD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52710013"/>
                  <w:placeholder>
                    <w:docPart w:val="03623A076BBF4675A8F26A82AD778663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D4D49D0" w14:textId="77777777" w:rsidR="007A23AD" w:rsidRPr="00177512" w:rsidRDefault="00BE04F0" w:rsidP="007A23A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9159EC9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3D793FEA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6F95C501" w14:textId="77777777" w:rsidR="007A23AD" w:rsidRPr="00177512" w:rsidRDefault="007A23AD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7A23AD" w:rsidRPr="000F1EF4" w14:paraId="51920BF0" w14:textId="77777777" w:rsidTr="00DA3946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08DE9228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D99D0E9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70F06650" w14:textId="77777777" w:rsidR="007A23AD" w:rsidRPr="00891CDD" w:rsidRDefault="007A23AD" w:rsidP="007A23AD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DA3946" w:rsidRPr="000F1EF4" w14:paraId="3588F0A1" w14:textId="77777777" w:rsidTr="00DA3946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6AE0E035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5006524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D8F65E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1452F4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63380E5" w14:textId="77777777" w:rsidR="007A23AD" w:rsidRPr="00891CDD" w:rsidRDefault="007A23AD" w:rsidP="007A23AD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30E4C3AF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5333D907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0719D430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4EDE578" w14:textId="77777777" w:rsidR="007A23AD" w:rsidRPr="007A23AD" w:rsidRDefault="007A23AD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DA3946" w:rsidRPr="000F1EF4" w14:paraId="7AADDF11" w14:textId="77777777" w:rsidTr="00DA3946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618427A1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5F12ED8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09EE8C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B5467F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50245FF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E836C24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2D864E4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32A3411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C03F288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7E7C1E93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42FD37C3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7B537E24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D1B2BBB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6697A21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377F0B9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FED9F1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9FDF8E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1F424F7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4DEF86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78FB9FD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831364E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DA3946" w:rsidRPr="000F1EF4" w14:paraId="76DA3AD8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0750FD20" w14:textId="77777777" w:rsidR="007A23AD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90B5A77" w14:textId="77777777" w:rsidR="00BE04F0" w:rsidRPr="000F1EF4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539A56A7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62FB332F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9E78F34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36DA4C5" w14:textId="77777777" w:rsidR="007A23AD" w:rsidRPr="000F1EF4" w:rsidRDefault="007A23AD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4056DC1A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F46B6AC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36DACD89" w14:textId="77777777" w:rsidR="007A23AD" w:rsidRPr="000F1EF4" w:rsidRDefault="007A23AD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30BCD93" w14:textId="77777777" w:rsidR="007A23AD" w:rsidRPr="000F1EF4" w:rsidRDefault="007A23AD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32DF047D" w14:textId="77777777" w:rsidTr="00DA3946">
              <w:tc>
                <w:tcPr>
                  <w:tcW w:w="1392" w:type="dxa"/>
                  <w:shd w:val="clear" w:color="auto" w:fill="FFFFFF" w:themeFill="background1"/>
                </w:tcPr>
                <w:p w14:paraId="2D106463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8E7F45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2596A227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ED76A24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490FB4DA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A99FDDC" w14:textId="77777777" w:rsidR="00BE04F0" w:rsidRPr="000F1EF4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0ACEBFE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4E6278C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C87E926" w14:textId="77777777" w:rsidR="00BE04F0" w:rsidRDefault="00BE04F0" w:rsidP="007A23AD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55081A1F" w14:textId="77777777" w:rsidR="00BE04F0" w:rsidRDefault="00BE04F0" w:rsidP="00774D9A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0BC0AAD" w14:textId="77777777" w:rsidR="007A23AD" w:rsidRDefault="007A23AD" w:rsidP="007A23AD">
            <w:pPr>
              <w:rPr>
                <w:sz w:val="12"/>
                <w:szCs w:val="12"/>
              </w:rPr>
            </w:pPr>
          </w:p>
          <w:p w14:paraId="38F24B77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4245EC0C" w14:textId="77777777" w:rsidR="00774D9A" w:rsidRDefault="00774D9A" w:rsidP="007A23AD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678" w:type="dxa"/>
              <w:tblInd w:w="4" w:type="dxa"/>
              <w:tblLook w:val="04A0" w:firstRow="1" w:lastRow="0" w:firstColumn="1" w:lastColumn="0" w:noHBand="0" w:noVBand="1"/>
            </w:tblPr>
            <w:tblGrid>
              <w:gridCol w:w="1392"/>
              <w:gridCol w:w="261"/>
              <w:gridCol w:w="612"/>
              <w:gridCol w:w="512"/>
              <w:gridCol w:w="813"/>
              <w:gridCol w:w="90"/>
              <w:gridCol w:w="869"/>
              <w:gridCol w:w="957"/>
              <w:gridCol w:w="279"/>
              <w:gridCol w:w="1334"/>
              <w:gridCol w:w="179"/>
              <w:gridCol w:w="476"/>
              <w:gridCol w:w="506"/>
              <w:gridCol w:w="244"/>
              <w:gridCol w:w="1142"/>
              <w:gridCol w:w="959"/>
              <w:gridCol w:w="1053"/>
            </w:tblGrid>
            <w:tr w:rsidR="00BE04F0" w:rsidRPr="00567F77" w14:paraId="023FA3D6" w14:textId="77777777" w:rsidTr="00246353">
              <w:trPr>
                <w:trHeight w:val="198"/>
              </w:trPr>
              <w:tc>
                <w:tcPr>
                  <w:tcW w:w="22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  <w:vAlign w:val="center"/>
                </w:tcPr>
                <w:p w14:paraId="0F7D5DB5" w14:textId="77777777" w:rsidR="00BE04F0" w:rsidRPr="00F81FD5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241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78097F5" w14:textId="77777777" w:rsidR="00BE04F0" w:rsidRPr="00891CDD" w:rsidRDefault="00BE04F0" w:rsidP="00246353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DDD9C3" w:themeFill="background2" w:themeFillShade="E6"/>
                </w:tcPr>
                <w:p w14:paraId="7B527C79" w14:textId="77777777" w:rsidR="00BE04F0" w:rsidRPr="00891CDD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98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948A54" w:themeFill="background2" w:themeFillShade="80"/>
                </w:tcPr>
                <w:p w14:paraId="267E326F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Nom serveur (logique)</w:t>
                  </w:r>
                </w:p>
              </w:tc>
              <w:tc>
                <w:tcPr>
                  <w:tcW w:w="3904" w:type="dxa"/>
                  <w:gridSpan w:val="5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618532" w14:textId="77777777" w:rsidR="00BE04F0" w:rsidRPr="00B4189B" w:rsidRDefault="00BE04F0" w:rsidP="00246353">
                  <w:pPr>
                    <w:rPr>
                      <w:rFonts w:cstheme="minorHAnsi"/>
                      <w:bCs/>
                      <w:sz w:val="18"/>
                      <w:szCs w:val="18"/>
                    </w:rPr>
                  </w:pPr>
                </w:p>
              </w:tc>
            </w:tr>
            <w:tr w:rsidR="00BE04F0" w:rsidRPr="000F1EF4" w14:paraId="2743BC3D" w14:textId="77777777" w:rsidTr="00246353">
              <w:tc>
                <w:tcPr>
                  <w:tcW w:w="165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E7D05F5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1124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7D5A7134" w14:textId="77777777" w:rsidR="00BE04F0" w:rsidRPr="00662980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62980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813" w:type="dxa"/>
                  <w:shd w:val="clear" w:color="auto" w:fill="C4BC96" w:themeFill="background2" w:themeFillShade="BF"/>
                  <w:vAlign w:val="center"/>
                </w:tcPr>
                <w:p w14:paraId="11B5C9A3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06051B81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F81FD5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0CFCDA90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5B5990B7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51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1611A47C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w="98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3DDFE105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138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50C84A9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VCPU</w:t>
                  </w:r>
                </w:p>
              </w:tc>
              <w:tc>
                <w:tcPr>
                  <w:tcW w:w="959" w:type="dxa"/>
                  <w:shd w:val="clear" w:color="auto" w:fill="C4BC96" w:themeFill="background2" w:themeFillShade="BF"/>
                  <w:vAlign w:val="center"/>
                </w:tcPr>
                <w:p w14:paraId="2EE27187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1CDD">
                    <w:rPr>
                      <w:b/>
                      <w:sz w:val="18"/>
                      <w:szCs w:val="18"/>
                    </w:rPr>
                    <w:t>RAM</w:t>
                  </w: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402A0662" w14:textId="77777777" w:rsidR="00BE04F0" w:rsidRPr="00891CDD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64D87554" w14:textId="77777777" w:rsidTr="00246353"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1740129448"/>
                  <w:placeholder>
                    <w:docPart w:val="003EC4D2BD3D4988824A7AECD507324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65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6C993372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834732351"/>
                  <w:placeholder>
                    <w:docPart w:val="4853749BE6AA407FAD3BAE250201AD36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1124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4C577A99" w14:textId="77777777" w:rsidR="00BE04F0" w:rsidRPr="00F81FD5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813" w:type="dxa"/>
                  <w:shd w:val="clear" w:color="auto" w:fill="FFFFFF" w:themeFill="background1"/>
                  <w:vAlign w:val="center"/>
                </w:tcPr>
                <w:p w14:paraId="530725DC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gridSpan w:val="2"/>
                  <w:shd w:val="clear" w:color="auto" w:fill="FFFFFF" w:themeFill="background1"/>
                  <w:vAlign w:val="center"/>
                </w:tcPr>
                <w:p w14:paraId="54444070" w14:textId="77777777" w:rsidR="00BE04F0" w:rsidRPr="0029042C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7" w:type="dxa"/>
                  <w:shd w:val="clear" w:color="auto" w:fill="D9D9D9" w:themeFill="background1" w:themeFillShade="D9"/>
                  <w:vAlign w:val="center"/>
                </w:tcPr>
                <w:p w14:paraId="5968E885" w14:textId="77777777" w:rsidR="00BE04F0" w:rsidRPr="00F81FD5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8AD1C5F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VM-Physique"/>
                  <w:tag w:val="VM-Physique"/>
                  <w:id w:val="231971519"/>
                  <w:placeholder>
                    <w:docPart w:val="61D03B3C43FB432EB50BB54939A2BD9C"/>
                  </w:placeholder>
                  <w:comboBox>
                    <w:listItem w:displayText="Machine Virtuelle" w:value="Machine Virtuelle"/>
                    <w:listItem w:displayText="Serveur physique" w:value="Serveur physique"/>
                  </w:comboBox>
                </w:sdtPr>
                <w:sdtEndPr/>
                <w:sdtContent>
                  <w:tc>
                    <w:tcPr>
                      <w:tcW w:w="1513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4262B20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theme="minorHAnsi"/>
                          <w:sz w:val="18"/>
                          <w:szCs w:val="18"/>
                        </w:rPr>
                        <w:t>Machine Virtuelle</w:t>
                      </w:r>
                    </w:p>
                  </w:tc>
                </w:sdtContent>
              </w:sdt>
              <w:sdt>
                <w:sdtPr>
                  <w:rPr>
                    <w:b/>
                    <w:sz w:val="18"/>
                    <w:szCs w:val="18"/>
                  </w:rPr>
                  <w:alias w:val="Rôle"/>
                  <w:tag w:val="Rôle"/>
                  <w:id w:val="71934243"/>
                  <w:placeholder>
                    <w:docPart w:val="C5508CFF7D5F434B88F11E0B2ACAD5BC"/>
                  </w:placeholder>
                  <w:showingPlcHdr/>
                  <w:dropDownList>
                    <w:listItem w:value="Choisissez un élément."/>
                    <w:listItem w:displayText="WEB" w:value="WEB"/>
                    <w:listItem w:displayText="APP" w:value="APP"/>
                    <w:listItem w:displayText="BDD" w:value="BDD"/>
                    <w:listItem w:displayText="SEARCH" w:value="SEARCH"/>
                    <w:listItem w:displayText="AUTRE" w:value="AUTRE"/>
                  </w:dropDownList>
                </w:sdtPr>
                <w:sdtEndPr/>
                <w:sdtContent>
                  <w:tc>
                    <w:tcPr>
                      <w:tcW w:w="982" w:type="dxa"/>
                      <w:gridSpan w:val="2"/>
                      <w:shd w:val="clear" w:color="auto" w:fill="FFFFFF" w:themeFill="background1"/>
                      <w:vAlign w:val="center"/>
                    </w:tcPr>
                    <w:p w14:paraId="17513076" w14:textId="77777777" w:rsidR="00BE04F0" w:rsidRPr="00177512" w:rsidRDefault="00BE04F0" w:rsidP="00246353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14233">
                        <w:rPr>
                          <w:sz w:val="18"/>
                          <w:szCs w:val="18"/>
                        </w:rPr>
                        <w:t>Choisir.</w:t>
                      </w:r>
                    </w:p>
                  </w:tc>
                </w:sdtContent>
              </w:sdt>
              <w:tc>
                <w:tcPr>
                  <w:tcW w:w="1386" w:type="dxa"/>
                  <w:gridSpan w:val="2"/>
                  <w:shd w:val="clear" w:color="auto" w:fill="FFFFFF" w:themeFill="background1"/>
                  <w:vAlign w:val="center"/>
                </w:tcPr>
                <w:p w14:paraId="20BCDD6F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shd w:val="clear" w:color="auto" w:fill="FFFFFF" w:themeFill="background1"/>
                  <w:vAlign w:val="center"/>
                </w:tcPr>
                <w:p w14:paraId="0887B881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3" w:type="dxa"/>
                  <w:shd w:val="clear" w:color="auto" w:fill="D9D9D9" w:themeFill="background1" w:themeFillShade="D9"/>
                  <w:vAlign w:val="center"/>
                </w:tcPr>
                <w:p w14:paraId="59BDE3C9" w14:textId="77777777" w:rsidR="00BE04F0" w:rsidRPr="00177512" w:rsidRDefault="00BE04F0" w:rsidP="00246353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BE04F0" w:rsidRPr="000F1EF4" w14:paraId="77668F3E" w14:textId="77777777" w:rsidTr="00246353">
              <w:trPr>
                <w:trHeight w:val="198"/>
              </w:trPr>
              <w:tc>
                <w:tcPr>
                  <w:tcW w:w="5506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F19F327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0191FEA1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893" w:type="dxa"/>
                  <w:gridSpan w:val="8"/>
                  <w:shd w:val="clear" w:color="auto" w:fill="C4BC96" w:themeFill="background2" w:themeFillShade="BF"/>
                  <w:vAlign w:val="center"/>
                </w:tcPr>
                <w:p w14:paraId="58E229B3" w14:textId="77777777" w:rsidR="00BE04F0" w:rsidRPr="00891CDD" w:rsidRDefault="00BE04F0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Composants logiciels</w:t>
                  </w:r>
                </w:p>
              </w:tc>
            </w:tr>
            <w:tr w:rsidR="00BE04F0" w:rsidRPr="000F1EF4" w14:paraId="1252E26B" w14:textId="77777777" w:rsidTr="00246353">
              <w:trPr>
                <w:trHeight w:val="198"/>
              </w:trPr>
              <w:tc>
                <w:tcPr>
                  <w:tcW w:w="1392" w:type="dxa"/>
                  <w:shd w:val="clear" w:color="auto" w:fill="C4BC96" w:themeFill="background2" w:themeFillShade="BF"/>
                  <w:vAlign w:val="center"/>
                </w:tcPr>
                <w:p w14:paraId="34923350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385" w:type="dxa"/>
                  <w:gridSpan w:val="3"/>
                  <w:shd w:val="clear" w:color="auto" w:fill="C4BC96" w:themeFill="background2" w:themeFillShade="BF"/>
                  <w:vAlign w:val="center"/>
                </w:tcPr>
                <w:p w14:paraId="67C74C37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903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3C3D71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1826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6B20340C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4D799942" w14:textId="77777777" w:rsidR="00BE04F0" w:rsidRPr="00891CDD" w:rsidRDefault="00BE04F0" w:rsidP="00246353">
                  <w:pPr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C4BC96" w:themeFill="background2" w:themeFillShade="BF"/>
                  <w:vAlign w:val="center"/>
                </w:tcPr>
                <w:p w14:paraId="4CF95E34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Catégorie</w:t>
                  </w:r>
                </w:p>
              </w:tc>
              <w:tc>
                <w:tcPr>
                  <w:tcW w:w="1405" w:type="dxa"/>
                  <w:gridSpan w:val="4"/>
                  <w:shd w:val="clear" w:color="auto" w:fill="C4BC96" w:themeFill="background2" w:themeFillShade="BF"/>
                  <w:vAlign w:val="center"/>
                </w:tcPr>
                <w:p w14:paraId="159FD9F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Composant</w:t>
                  </w:r>
                </w:p>
              </w:tc>
              <w:tc>
                <w:tcPr>
                  <w:tcW w:w="1142" w:type="dxa"/>
                  <w:shd w:val="clear" w:color="auto" w:fill="C4BC96" w:themeFill="background2" w:themeFillShade="BF"/>
                  <w:vAlign w:val="center"/>
                </w:tcPr>
                <w:p w14:paraId="3078BF5B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012" w:type="dxa"/>
                  <w:gridSpan w:val="2"/>
                  <w:shd w:val="clear" w:color="auto" w:fill="C4BC96" w:themeFill="background2" w:themeFillShade="BF"/>
                  <w:vAlign w:val="center"/>
                </w:tcPr>
                <w:p w14:paraId="2351C081" w14:textId="77777777" w:rsidR="00BE04F0" w:rsidRPr="007A23AD" w:rsidRDefault="00BE04F0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7A23AD">
                    <w:rPr>
                      <w:rFonts w:cstheme="minorHAnsi"/>
                      <w:sz w:val="18"/>
                      <w:szCs w:val="18"/>
                    </w:rPr>
                    <w:t>Rôle</w:t>
                  </w:r>
                </w:p>
              </w:tc>
            </w:tr>
            <w:tr w:rsidR="00BE04F0" w:rsidRPr="000F1EF4" w14:paraId="517A5755" w14:textId="77777777" w:rsidTr="00246353">
              <w:trPr>
                <w:trHeight w:val="316"/>
              </w:trPr>
              <w:tc>
                <w:tcPr>
                  <w:tcW w:w="1392" w:type="dxa"/>
                  <w:shd w:val="clear" w:color="auto" w:fill="FFFFFF" w:themeFill="background1"/>
                </w:tcPr>
                <w:p w14:paraId="10C4D646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A5D0622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0DC123D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589A32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tcBorders>
                    <w:top w:val="nil"/>
                  </w:tcBorders>
                  <w:shd w:val="clear" w:color="auto" w:fill="FFFFFF" w:themeFill="background1"/>
                </w:tcPr>
                <w:p w14:paraId="4C4444FD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2177E7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0A5C86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AAB8CC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4244C499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633709A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16A9AE34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5D7547E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7540B3B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E3FDDF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2333B04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10FED31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1AF4C26B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AD34B0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56F2224F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21B1794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04644B4E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7B1613A2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068CC395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137D19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356F887C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12D3CA9A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62102958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210F060A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586764C7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11921A83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2D0FBC81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4FBF5B15" w14:textId="77777777" w:rsidR="00BE04F0" w:rsidRPr="000F1EF4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0F1EF4" w14:paraId="1D72EA78" w14:textId="77777777" w:rsidTr="00246353">
              <w:tc>
                <w:tcPr>
                  <w:tcW w:w="1392" w:type="dxa"/>
                  <w:shd w:val="clear" w:color="auto" w:fill="FFFFFF" w:themeFill="background1"/>
                </w:tcPr>
                <w:p w14:paraId="18FC3A5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F570BA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85" w:type="dxa"/>
                  <w:gridSpan w:val="3"/>
                  <w:shd w:val="clear" w:color="auto" w:fill="FFFFFF" w:themeFill="background1"/>
                </w:tcPr>
                <w:p w14:paraId="6965C1C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03" w:type="dxa"/>
                  <w:gridSpan w:val="2"/>
                  <w:shd w:val="clear" w:color="auto" w:fill="FFFFFF" w:themeFill="background1"/>
                </w:tcPr>
                <w:p w14:paraId="7FC8DD04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826" w:type="dxa"/>
                  <w:gridSpan w:val="2"/>
                  <w:shd w:val="clear" w:color="auto" w:fill="FFFFFF" w:themeFill="background1"/>
                </w:tcPr>
                <w:p w14:paraId="57D3D2D8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79" w:type="dxa"/>
                  <w:tcBorders>
                    <w:top w:val="nil"/>
                    <w:bottom w:val="nil"/>
                  </w:tcBorders>
                  <w:shd w:val="clear" w:color="auto" w:fill="DDD9C3" w:themeFill="background2" w:themeFillShade="E6"/>
                </w:tcPr>
                <w:p w14:paraId="744C93FD" w14:textId="77777777" w:rsidR="00BE04F0" w:rsidRPr="000F1EF4" w:rsidRDefault="00BE04F0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334" w:type="dxa"/>
                  <w:shd w:val="clear" w:color="auto" w:fill="FFFFFF" w:themeFill="background1"/>
                </w:tcPr>
                <w:p w14:paraId="38D643DA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4"/>
                  <w:shd w:val="clear" w:color="auto" w:fill="FFFFFF" w:themeFill="background1"/>
                </w:tcPr>
                <w:p w14:paraId="0EF5CE40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shd w:val="clear" w:color="auto" w:fill="FFFFFF" w:themeFill="background1"/>
                </w:tcPr>
                <w:p w14:paraId="06F62EBE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12" w:type="dxa"/>
                  <w:gridSpan w:val="2"/>
                  <w:shd w:val="clear" w:color="auto" w:fill="FFFFFF" w:themeFill="background1"/>
                </w:tcPr>
                <w:p w14:paraId="2D6BD90F" w14:textId="77777777" w:rsidR="00BE04F0" w:rsidRDefault="00BE04F0" w:rsidP="00246353">
                  <w:pPr>
                    <w:ind w:left="284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99C526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122D2E8E" w14:textId="77777777" w:rsidR="00DA3946" w:rsidRDefault="00DA3946" w:rsidP="007A23AD">
            <w:pPr>
              <w:rPr>
                <w:sz w:val="12"/>
                <w:szCs w:val="12"/>
              </w:rPr>
            </w:pPr>
          </w:p>
          <w:p w14:paraId="6A5FB8B4" w14:textId="77777777" w:rsidR="00774D9A" w:rsidRDefault="00774D9A" w:rsidP="007A23AD">
            <w:pPr>
              <w:rPr>
                <w:sz w:val="12"/>
                <w:szCs w:val="12"/>
              </w:rPr>
            </w:pPr>
          </w:p>
          <w:p w14:paraId="753DB74A" w14:textId="77777777" w:rsidR="007A23AD" w:rsidRPr="00193F5F" w:rsidRDefault="007A23AD" w:rsidP="007A23AD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BAD9348" w14:textId="77777777" w:rsidR="007A23AD" w:rsidRPr="00C3489A" w:rsidRDefault="007A23AD" w:rsidP="007A23AD">
            <w:pPr>
              <w:jc w:val="center"/>
            </w:pPr>
          </w:p>
        </w:tc>
        <w:tc>
          <w:tcPr>
            <w:tcW w:w="11169" w:type="dxa"/>
            <w:gridSpan w:val="3"/>
            <w:shd w:val="clear" w:color="auto" w:fill="DDD9C3" w:themeFill="background2" w:themeFillShade="E6"/>
          </w:tcPr>
          <w:p w14:paraId="2CF825AC" w14:textId="77777777" w:rsidR="007A23AD" w:rsidRDefault="007A23AD" w:rsidP="007A23AD">
            <w:pPr>
              <w:spacing w:before="120" w:after="6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Matrice des flux applicatifs (MOE)</w:t>
            </w:r>
          </w:p>
          <w:p w14:paraId="46C9FC45" w14:textId="77777777" w:rsidR="007A23AD" w:rsidRPr="001E29C7" w:rsidRDefault="007A23AD" w:rsidP="007A23AD">
            <w:pPr>
              <w:spacing w:before="120" w:after="60"/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</w:p>
          <w:tbl>
            <w:tblPr>
              <w:tblStyle w:val="Grilledutableau"/>
              <w:tblW w:w="9686" w:type="dxa"/>
              <w:jc w:val="center"/>
              <w:tblLook w:val="04A0" w:firstRow="1" w:lastRow="0" w:firstColumn="1" w:lastColumn="0" w:noHBand="0" w:noVBand="1"/>
            </w:tblPr>
            <w:tblGrid>
              <w:gridCol w:w="1000"/>
              <w:gridCol w:w="2098"/>
              <w:gridCol w:w="2428"/>
              <w:gridCol w:w="987"/>
              <w:gridCol w:w="3173"/>
            </w:tblGrid>
            <w:tr w:rsidR="00BE04F0" w:rsidRPr="00703932" w14:paraId="4DFA3DF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948A54" w:themeFill="background2" w:themeFillShade="80"/>
                </w:tcPr>
                <w:p w14:paraId="4DDFB32A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N° Flux</w:t>
                  </w:r>
                </w:p>
              </w:tc>
              <w:tc>
                <w:tcPr>
                  <w:tcW w:w="2098" w:type="dxa"/>
                  <w:shd w:val="clear" w:color="auto" w:fill="948A54" w:themeFill="background2" w:themeFillShade="80"/>
                </w:tcPr>
                <w:p w14:paraId="19E932C5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Source</w:t>
                  </w:r>
                </w:p>
              </w:tc>
              <w:tc>
                <w:tcPr>
                  <w:tcW w:w="2428" w:type="dxa"/>
                  <w:shd w:val="clear" w:color="auto" w:fill="948A54" w:themeFill="background2" w:themeFillShade="80"/>
                </w:tcPr>
                <w:p w14:paraId="224D613F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Destination</w:t>
                  </w:r>
                </w:p>
              </w:tc>
              <w:tc>
                <w:tcPr>
                  <w:tcW w:w="987" w:type="dxa"/>
                  <w:shd w:val="clear" w:color="auto" w:fill="948A54" w:themeFill="background2" w:themeFillShade="80"/>
                </w:tcPr>
                <w:p w14:paraId="0D9871C6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Protocole</w:t>
                  </w:r>
                </w:p>
              </w:tc>
              <w:tc>
                <w:tcPr>
                  <w:tcW w:w="3173" w:type="dxa"/>
                  <w:shd w:val="clear" w:color="auto" w:fill="948A54" w:themeFill="background2" w:themeFillShade="80"/>
                </w:tcPr>
                <w:p w14:paraId="2C518223" w14:textId="77777777" w:rsidR="00BE04F0" w:rsidRPr="00B264B7" w:rsidRDefault="00BE04F0" w:rsidP="007A23AD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B264B7">
                    <w:rPr>
                      <w:b/>
                      <w:sz w:val="18"/>
                      <w:szCs w:val="18"/>
                    </w:rPr>
                    <w:t>Commentaires</w:t>
                  </w:r>
                </w:p>
              </w:tc>
            </w:tr>
            <w:tr w:rsidR="00BE04F0" w:rsidRPr="00703932" w14:paraId="621C033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142766D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6A0746F" w14:textId="77777777" w:rsidR="00F8544B" w:rsidRPr="0071607C" w:rsidRDefault="00F8544B" w:rsidP="00F8544B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49FA09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4AE17C2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764CB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00D40DA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683D2C36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B3A553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DA58B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608B209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46E9A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23C12E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5AF117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40366E5C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DD5FFBE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5C0D39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31834C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509B85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30F2844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2C87B7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7A6153B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334943F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327D9A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AD6A2C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1730AB5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1297DF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FD285B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557E3F20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02D4716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B0FA75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2932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267A5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D40EE9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F0D8A44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0E72EAD3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7488218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63B3B9E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0EF649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AF33CB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606C167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DA783A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0AFE7D8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9A760DD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553BF1AC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77B3493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340BEAB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4838498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32694165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354D1C53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021B872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08ADCD8D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EB34F6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FFABABA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0DA38E7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6EC5CC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63482E1F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A445AB7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5B591205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0315271B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5D89EFC1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FBF9AC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44A0AE36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1AB4F0C2" w14:textId="77777777" w:rsidTr="00BE04F0">
              <w:trPr>
                <w:trHeight w:val="70"/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631E59AA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1E62B902" w14:textId="77777777" w:rsidR="00F8544B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C604AEE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2527780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7635AAFE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03EDC06C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52FBA34F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BE04F0" w:rsidRPr="00703932" w14:paraId="4DC2D744" w14:textId="77777777" w:rsidTr="00BE04F0">
              <w:trPr>
                <w:jc w:val="center"/>
              </w:trPr>
              <w:tc>
                <w:tcPr>
                  <w:tcW w:w="1000" w:type="dxa"/>
                  <w:shd w:val="clear" w:color="auto" w:fill="FFFFFF" w:themeFill="background1"/>
                </w:tcPr>
                <w:p w14:paraId="2A84FAE6" w14:textId="77777777" w:rsidR="00BE04F0" w:rsidRDefault="00BE04F0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4A9A1AC7" w14:textId="77777777" w:rsidR="00F8544B" w:rsidRPr="0071607C" w:rsidRDefault="00F8544B" w:rsidP="007A23AD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098" w:type="dxa"/>
                  <w:shd w:val="clear" w:color="auto" w:fill="FFFFFF" w:themeFill="background1"/>
                </w:tcPr>
                <w:p w14:paraId="15021A3D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28" w:type="dxa"/>
                  <w:shd w:val="clear" w:color="auto" w:fill="FFFFFF" w:themeFill="background1"/>
                </w:tcPr>
                <w:p w14:paraId="0CB556C0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  <w:shd w:val="clear" w:color="auto" w:fill="FFFFFF" w:themeFill="background1"/>
                </w:tcPr>
                <w:p w14:paraId="23CDCD42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3173" w:type="dxa"/>
                  <w:shd w:val="clear" w:color="auto" w:fill="FFFFFF" w:themeFill="background1"/>
                </w:tcPr>
                <w:p w14:paraId="294817B9" w14:textId="77777777" w:rsidR="00BE04F0" w:rsidRPr="0071607C" w:rsidRDefault="00BE04F0" w:rsidP="007A23AD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46C93B59" w14:textId="77777777" w:rsidR="007A23AD" w:rsidRDefault="007A23AD" w:rsidP="007A23AD">
            <w:pPr>
              <w:rPr>
                <w:i/>
                <w:sz w:val="18"/>
                <w:szCs w:val="18"/>
              </w:rPr>
            </w:pPr>
          </w:p>
          <w:p w14:paraId="30F69189" w14:textId="77777777" w:rsidR="00BE04F0" w:rsidRDefault="00BE04F0" w:rsidP="007A23AD">
            <w:pPr>
              <w:rPr>
                <w:i/>
                <w:sz w:val="18"/>
                <w:szCs w:val="18"/>
              </w:rPr>
            </w:pPr>
          </w:p>
          <w:p w14:paraId="7E3A0431" w14:textId="77777777" w:rsidR="00BE04F0" w:rsidRPr="008D7217" w:rsidRDefault="00BE04F0" w:rsidP="007A23AD">
            <w:pPr>
              <w:rPr>
                <w:i/>
                <w:sz w:val="18"/>
                <w:szCs w:val="18"/>
              </w:rPr>
            </w:pPr>
          </w:p>
        </w:tc>
      </w:tr>
    </w:tbl>
    <w:p w14:paraId="605BB2A1" w14:textId="77777777" w:rsidR="00412024" w:rsidRDefault="00412024" w:rsidP="00412024">
      <w:pPr>
        <w:pStyle w:val="Paragraphedeliste"/>
        <w:tabs>
          <w:tab w:val="center" w:pos="11404"/>
          <w:tab w:val="left" w:pos="17430"/>
        </w:tabs>
        <w:ind w:left="435"/>
        <w:rPr>
          <w:sz w:val="36"/>
          <w:szCs w:val="36"/>
        </w:rPr>
      </w:pPr>
    </w:p>
    <w:p w14:paraId="38E0B855" w14:textId="77777777" w:rsidR="005D3EDF" w:rsidRDefault="005D3ED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Grilledutableau"/>
        <w:tblW w:w="23389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072"/>
        <w:gridCol w:w="1842"/>
        <w:gridCol w:w="284"/>
        <w:gridCol w:w="1134"/>
        <w:gridCol w:w="8824"/>
        <w:gridCol w:w="1240"/>
      </w:tblGrid>
      <w:tr w:rsidR="00F8544B" w:rsidRPr="00D25628" w14:paraId="62571329" w14:textId="77777777" w:rsidTr="00246353">
        <w:tc>
          <w:tcPr>
            <w:tcW w:w="993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200C79A9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 w:rsidRPr="00D25628">
              <w:rPr>
                <w:b/>
                <w:color w:val="FFFFFF" w:themeColor="background1"/>
                <w:sz w:val="24"/>
                <w:szCs w:val="24"/>
              </w:rPr>
              <w:lastRenderedPageBreak/>
              <w:t>11</w:t>
            </w:r>
          </w:p>
        </w:tc>
        <w:tc>
          <w:tcPr>
            <w:tcW w:w="9072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19A407A3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Dimensionnement du SI applicatif</w:t>
            </w:r>
          </w:p>
        </w:tc>
        <w:tc>
          <w:tcPr>
            <w:tcW w:w="1842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44C5B761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018E2CC" w14:textId="77777777" w:rsidR="00F8544B" w:rsidRPr="00D25628" w:rsidRDefault="00F8544B" w:rsidP="00246353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  <w:tcBorders>
              <w:right w:val="nil"/>
            </w:tcBorders>
            <w:shd w:val="clear" w:color="auto" w:fill="4A442A" w:themeFill="background2" w:themeFillShade="40"/>
            <w:vAlign w:val="center"/>
          </w:tcPr>
          <w:p w14:paraId="05C18ECB" w14:textId="77777777" w:rsidR="00F8544B" w:rsidRPr="00D25628" w:rsidRDefault="00F8544B" w:rsidP="00246353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12</w:t>
            </w:r>
          </w:p>
        </w:tc>
        <w:tc>
          <w:tcPr>
            <w:tcW w:w="8824" w:type="dxa"/>
            <w:tcBorders>
              <w:left w:val="nil"/>
              <w:right w:val="nil"/>
            </w:tcBorders>
            <w:shd w:val="clear" w:color="auto" w:fill="4A442A" w:themeFill="background2" w:themeFillShade="40"/>
            <w:vAlign w:val="center"/>
          </w:tcPr>
          <w:p w14:paraId="6D8FBDC3" w14:textId="77777777" w:rsidR="00F8544B" w:rsidRPr="00D25628" w:rsidRDefault="00F8544B" w:rsidP="00F42EB5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 xml:space="preserve">URLS </w:t>
            </w:r>
            <w:r w:rsidR="00F42EB5">
              <w:rPr>
                <w:b/>
                <w:color w:val="FFFFFF" w:themeColor="background1"/>
                <w:sz w:val="24"/>
                <w:szCs w:val="24"/>
              </w:rPr>
              <w:t>applicatives</w:t>
            </w:r>
          </w:p>
        </w:tc>
        <w:tc>
          <w:tcPr>
            <w:tcW w:w="1240" w:type="dxa"/>
            <w:tcBorders>
              <w:left w:val="nil"/>
            </w:tcBorders>
            <w:shd w:val="clear" w:color="auto" w:fill="4A442A" w:themeFill="background2" w:themeFillShade="40"/>
            <w:vAlign w:val="center"/>
          </w:tcPr>
          <w:p w14:paraId="3E6FCEA3" w14:textId="77777777" w:rsidR="00F8544B" w:rsidRPr="00D25628" w:rsidRDefault="00F8544B" w:rsidP="00246353">
            <w:pPr>
              <w:jc w:val="right"/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18"/>
                <w:szCs w:val="18"/>
              </w:rPr>
              <w:t>MOE</w:t>
            </w:r>
          </w:p>
        </w:tc>
      </w:tr>
      <w:tr w:rsidR="00F8544B" w:rsidRPr="00B264B7" w14:paraId="49314BDF" w14:textId="77777777" w:rsidTr="00246353">
        <w:tc>
          <w:tcPr>
            <w:tcW w:w="11907" w:type="dxa"/>
            <w:gridSpan w:val="3"/>
            <w:shd w:val="clear" w:color="auto" w:fill="DDD9C3" w:themeFill="background2" w:themeFillShade="E6"/>
          </w:tcPr>
          <w:p w14:paraId="418704D4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73D1194C" w14:textId="77777777" w:rsidR="00F8544B" w:rsidRPr="00E66CB8" w:rsidRDefault="00F8544B" w:rsidP="0024635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hypothèses de dimensionnement sont à aligner sur les besoins indiqués en page 1 et notamment les exigences non fonctionnelles</w:t>
            </w:r>
          </w:p>
          <w:p w14:paraId="37C4621C" w14:textId="77777777" w:rsidR="00F8544B" w:rsidRDefault="00F8544B" w:rsidP="00246353">
            <w:pPr>
              <w:rPr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9356"/>
            </w:tblGrid>
            <w:tr w:rsidR="00F8544B" w:rsidRPr="004858A5" w14:paraId="5A21A350" w14:textId="77777777" w:rsidTr="00246353">
              <w:trPr>
                <w:trHeight w:val="313"/>
              </w:trPr>
              <w:tc>
                <w:tcPr>
                  <w:tcW w:w="11545" w:type="dxa"/>
                  <w:gridSpan w:val="2"/>
                  <w:shd w:val="clear" w:color="auto" w:fill="948A54" w:themeFill="background2" w:themeFillShade="80"/>
                  <w:vAlign w:val="center"/>
                </w:tcPr>
                <w:p w14:paraId="03F49C6D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Justifications PDMA, DMIA, performances</w:t>
                  </w:r>
                </w:p>
              </w:tc>
            </w:tr>
            <w:tr w:rsidR="00F8544B" w:rsidRPr="00B264B7" w14:paraId="034F5CEB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57832A39" w14:textId="77777777" w:rsidR="00F8544B" w:rsidRPr="004858A5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9356" w:type="dxa"/>
                  <w:shd w:val="clear" w:color="auto" w:fill="C4BC96" w:themeFill="background2" w:themeFillShade="BF"/>
                  <w:vAlign w:val="center"/>
                </w:tcPr>
                <w:p w14:paraId="5DF7B7B4" w14:textId="77777777" w:rsidR="00F8544B" w:rsidRPr="00642275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</w:tr>
            <w:tr w:rsidR="00F8544B" w:rsidRPr="00B264B7" w14:paraId="20E65980" w14:textId="77777777" w:rsidTr="00246353">
              <w:trPr>
                <w:trHeight w:val="586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6AC65C3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P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erte de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onnées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aximale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6EC89AC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76526C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40044690" w14:textId="77777777" w:rsidR="00F8544B" w:rsidRPr="00EA2666" w:rsidRDefault="00F8544B" w:rsidP="00246353">
                  <w:pPr>
                    <w:jc w:val="center"/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</w:pP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D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urée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M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aximale d’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I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 xml:space="preserve">nterruption </w:t>
                  </w:r>
                  <w:r w:rsidRPr="00EA2666">
                    <w:rPr>
                      <w:rFonts w:cstheme="minorHAnsi"/>
                      <w:b/>
                      <w:color w:val="943634" w:themeColor="accent2" w:themeShade="BF"/>
                      <w:sz w:val="18"/>
                      <w:szCs w:val="18"/>
                    </w:rPr>
                    <w:t>A</w:t>
                  </w:r>
                  <w:r w:rsidRPr="00EA2666">
                    <w:rPr>
                      <w:rFonts w:cstheme="minorHAnsi"/>
                      <w:sz w:val="18"/>
                      <w:szCs w:val="18"/>
                    </w:rPr>
                    <w:t>dmissible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7F13CB9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35DF408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744C8BC" w14:textId="77777777" w:rsidR="00F8544B" w:rsidRDefault="00F8544B" w:rsidP="00246353">
                  <w:pPr>
                    <w:jc w:val="center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  <w:r w:rsidRPr="00BE3DDB"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Performances</w:t>
                  </w:r>
                </w:p>
                <w:p w14:paraId="44D5A36C" w14:textId="77777777" w:rsidR="00F8544B" w:rsidRPr="00BE3DDB" w:rsidRDefault="00F8544B" w:rsidP="00246353">
                  <w:pPr>
                    <w:jc w:val="center"/>
                    <w:rPr>
                      <w:rFonts w:cstheme="minorHAnsi"/>
                      <w:color w:val="943634" w:themeColor="accent2" w:themeShade="BF"/>
                      <w:sz w:val="18"/>
                      <w:szCs w:val="18"/>
                    </w:rPr>
                  </w:pPr>
                  <w:r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  <w:t>applicatives</w:t>
                  </w:r>
                </w:p>
              </w:tc>
              <w:tc>
                <w:tcPr>
                  <w:tcW w:w="9356" w:type="dxa"/>
                  <w:shd w:val="clear" w:color="auto" w:fill="FFFFFF" w:themeFill="background1"/>
                </w:tcPr>
                <w:p w14:paraId="52EB38E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24F1F6F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  <w:p w14:paraId="719D2D49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0BA7FC9" w14:textId="77777777" w:rsidR="00F8544B" w:rsidRPr="00193F5F" w:rsidRDefault="00F8544B" w:rsidP="00246353">
            <w:pPr>
              <w:rPr>
                <w:sz w:val="12"/>
                <w:szCs w:val="12"/>
              </w:rPr>
            </w:pPr>
          </w:p>
          <w:p w14:paraId="1DC52394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tbl>
            <w:tblPr>
              <w:tblStyle w:val="Grilledutableau"/>
              <w:tblW w:w="11545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189"/>
              <w:gridCol w:w="7513"/>
              <w:gridCol w:w="992"/>
              <w:gridCol w:w="851"/>
            </w:tblGrid>
            <w:tr w:rsidR="00F8544B" w:rsidRPr="004858A5" w14:paraId="2EA17359" w14:textId="77777777" w:rsidTr="00246353">
              <w:trPr>
                <w:trHeight w:val="313"/>
              </w:trPr>
              <w:tc>
                <w:tcPr>
                  <w:tcW w:w="11545" w:type="dxa"/>
                  <w:gridSpan w:val="4"/>
                  <w:shd w:val="clear" w:color="auto" w:fill="948A54" w:themeFill="background2" w:themeFillShade="80"/>
                  <w:vAlign w:val="center"/>
                </w:tcPr>
                <w:p w14:paraId="2EF2AB46" w14:textId="77777777" w:rsidR="00F8544B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J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ustifications allocations ressources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matériel</w:t>
                  </w:r>
                </w:p>
              </w:tc>
            </w:tr>
            <w:tr w:rsidR="00F8544B" w:rsidRPr="004858A5" w14:paraId="7F7565D3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C4BC96" w:themeFill="background2" w:themeFillShade="BF"/>
                  <w:vAlign w:val="center"/>
                </w:tcPr>
                <w:p w14:paraId="02D2EBC9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C4BC96" w:themeFill="background2" w:themeFillShade="BF"/>
                  <w:vAlign w:val="center"/>
                </w:tcPr>
                <w:p w14:paraId="70AC3850" w14:textId="77777777" w:rsidR="00F8544B" w:rsidRPr="00EE5A93" w:rsidRDefault="00F8544B" w:rsidP="00246353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Détail des h</w:t>
                  </w:r>
                  <w:r w:rsidRPr="004858A5">
                    <w:rPr>
                      <w:rFonts w:cstheme="minorHAnsi"/>
                      <w:b/>
                      <w:sz w:val="18"/>
                      <w:szCs w:val="18"/>
                    </w:rPr>
                    <w:t>ypothèses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de calcul et résultats pour le dimensionnement</w:t>
                  </w:r>
                </w:p>
              </w:tc>
              <w:tc>
                <w:tcPr>
                  <w:tcW w:w="992" w:type="dxa"/>
                  <w:shd w:val="clear" w:color="auto" w:fill="C4BC96" w:themeFill="background2" w:themeFillShade="BF"/>
                  <w:vAlign w:val="center"/>
                </w:tcPr>
                <w:p w14:paraId="19F93B0B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CPU</w:t>
                  </w:r>
                </w:p>
              </w:tc>
              <w:tc>
                <w:tcPr>
                  <w:tcW w:w="851" w:type="dxa"/>
                  <w:shd w:val="clear" w:color="auto" w:fill="C4BC96" w:themeFill="background2" w:themeFillShade="BF"/>
                  <w:vAlign w:val="center"/>
                </w:tcPr>
                <w:p w14:paraId="095AE7A5" w14:textId="77777777" w:rsidR="00F8544B" w:rsidRPr="00621781" w:rsidRDefault="00F8544B" w:rsidP="00246353">
                  <w:pPr>
                    <w:jc w:val="center"/>
                    <w:rPr>
                      <w:rFonts w:cstheme="minorHAnsi"/>
                      <w:b/>
                      <w:sz w:val="16"/>
                      <w:szCs w:val="16"/>
                    </w:rPr>
                  </w:pPr>
                  <w:r w:rsidRPr="00621781">
                    <w:rPr>
                      <w:rFonts w:cstheme="minorHAnsi"/>
                      <w:b/>
                      <w:sz w:val="16"/>
                      <w:szCs w:val="16"/>
                    </w:rPr>
                    <w:t xml:space="preserve">Nombre </w:t>
                  </w:r>
                  <w:r>
                    <w:rPr>
                      <w:rFonts w:cstheme="minorHAnsi"/>
                      <w:b/>
                      <w:sz w:val="16"/>
                      <w:szCs w:val="16"/>
                    </w:rPr>
                    <w:t>serveurs</w:t>
                  </w:r>
                </w:p>
              </w:tc>
            </w:tr>
            <w:tr w:rsidR="00F8544B" w:rsidRPr="00B264B7" w14:paraId="70747C8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55D05B6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354F0264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331B81DB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41518BFF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7CA91D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FD9CDB6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1B59F6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4FB0F58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2C918D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636E6D12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01491B75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6CAEF5C6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0F179576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16CD7782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85C36F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E5B4A3F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2F3C0C48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2DB0053E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54C5E241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46292704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14A761C7" w14:textId="77777777" w:rsidR="00F8544B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45ECAB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73938387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7D29C2F5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8544B" w:rsidRPr="00B264B7" w14:paraId="08F79B0A" w14:textId="77777777" w:rsidTr="00246353">
              <w:trPr>
                <w:trHeight w:val="425"/>
              </w:trPr>
              <w:tc>
                <w:tcPr>
                  <w:tcW w:w="2189" w:type="dxa"/>
                  <w:shd w:val="clear" w:color="auto" w:fill="FFFFFF" w:themeFill="background1"/>
                </w:tcPr>
                <w:p w14:paraId="33CAA197" w14:textId="77777777" w:rsidR="00F8544B" w:rsidRPr="000325BE" w:rsidRDefault="00F8544B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7513" w:type="dxa"/>
                  <w:shd w:val="clear" w:color="auto" w:fill="FFFFFF" w:themeFill="background1"/>
                </w:tcPr>
                <w:p w14:paraId="7FA5EF39" w14:textId="77777777" w:rsidR="00F8544B" w:rsidRPr="00B264B7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shd w:val="clear" w:color="auto" w:fill="FFFFFF" w:themeFill="background1"/>
                </w:tcPr>
                <w:p w14:paraId="1BD767F4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shd w:val="clear" w:color="auto" w:fill="FFFFFF" w:themeFill="background1"/>
                </w:tcPr>
                <w:p w14:paraId="31BBB410" w14:textId="77777777" w:rsidR="00F8544B" w:rsidRDefault="00F8544B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1E037E37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070DC493" w14:textId="77777777" w:rsidR="00F8544B" w:rsidRDefault="00F8544B" w:rsidP="00246353">
            <w:pPr>
              <w:jc w:val="center"/>
              <w:rPr>
                <w:b/>
                <w:sz w:val="12"/>
                <w:szCs w:val="12"/>
              </w:rPr>
            </w:pPr>
          </w:p>
          <w:p w14:paraId="363ADE8B" w14:textId="77777777" w:rsidR="00F8544B" w:rsidRPr="00193F5F" w:rsidRDefault="00F8544B" w:rsidP="00246353">
            <w:pPr>
              <w:rPr>
                <w:b/>
                <w:sz w:val="12"/>
                <w:szCs w:val="12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785B9B" w14:textId="77777777" w:rsidR="00F8544B" w:rsidRPr="00B264B7" w:rsidRDefault="00F8544B" w:rsidP="00246353">
            <w:pPr>
              <w:jc w:val="center"/>
            </w:pPr>
          </w:p>
        </w:tc>
        <w:tc>
          <w:tcPr>
            <w:tcW w:w="11198" w:type="dxa"/>
            <w:gridSpan w:val="3"/>
            <w:shd w:val="clear" w:color="auto" w:fill="DDD9C3" w:themeFill="background2" w:themeFillShade="E6"/>
          </w:tcPr>
          <w:p w14:paraId="235F0C5F" w14:textId="77777777" w:rsidR="00846CC0" w:rsidRDefault="00846CC0" w:rsidP="00846CC0">
            <w:pPr>
              <w:jc w:val="center"/>
              <w:rPr>
                <w:sz w:val="12"/>
                <w:szCs w:val="12"/>
              </w:rPr>
            </w:pPr>
          </w:p>
          <w:p w14:paraId="106A61CB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9B04C2" w:rsidRPr="00846CC0" w14:paraId="70E48A8B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C3674F2" w14:textId="77777777" w:rsidR="009B04C2" w:rsidRPr="00846CC0" w:rsidRDefault="00474908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="000A4C96"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0315DB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B04C2" w:rsidRPr="00846CC0" w14:paraId="47AB758D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AA3F3A1" w14:textId="77777777" w:rsidR="000A4C96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 acteur</w:t>
                  </w:r>
                </w:p>
                <w:p w14:paraId="4EC62827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22FF30A5" w14:textId="77777777" w:rsidR="009B04C2" w:rsidRPr="00F42EB5" w:rsidRDefault="009B04C2" w:rsidP="009B04C2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le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ressource</w:t>
                  </w:r>
                </w:p>
                <w:p w14:paraId="32F9E091" w14:textId="77777777" w:rsidR="009B04C2" w:rsidRPr="00F42EB5" w:rsidRDefault="000A4C96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ppelé</w:t>
                  </w:r>
                  <w:r w:rsidR="00F42EB5" w:rsidRPr="00F42EB5">
                    <w:rPr>
                      <w:rFonts w:cstheme="minorHAnsi"/>
                      <w:b/>
                      <w:sz w:val="18"/>
                      <w:szCs w:val="18"/>
                    </w:rPr>
                    <w:t>e</w:t>
                  </w: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 w:rsidR="009B04C2" w:rsidRPr="00F42EB5">
                    <w:rPr>
                      <w:rFonts w:cstheme="minorHAnsi"/>
                      <w:b/>
                      <w:sz w:val="18"/>
                      <w:szCs w:val="18"/>
                    </w:rPr>
                    <w:t>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28DE1D" w14:textId="77777777" w:rsidR="000A4C96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fonctionnalité ou service fourni</w:t>
                  </w:r>
                  <w:r w:rsidR="000A4C96"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 ? </w:t>
                  </w:r>
                  <w:r w:rsidR="000A4C96"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5DDC44B" w14:textId="77777777" w:rsidR="00F42EB5" w:rsidRPr="00F42EB5" w:rsidRDefault="00F42EB5" w:rsidP="000A4C96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7C04F35" w14:textId="77777777" w:rsidR="009B04C2" w:rsidRPr="00F42EB5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9B04C2" w:rsidRPr="00846CC0" w14:paraId="367F85E4" w14:textId="77777777" w:rsidTr="00F42EB5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7C97F23" w14:textId="77777777" w:rsidR="009B04C2" w:rsidRPr="00846CC0" w:rsidRDefault="009B04C2" w:rsidP="00246353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281F1E2F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CD5BAF4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E72003A" w14:textId="77777777" w:rsidR="009B04C2" w:rsidRPr="00846CC0" w:rsidRDefault="009B04C2" w:rsidP="00246353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42EB5" w:rsidRPr="00846CC0" w14:paraId="1842FC91" w14:textId="77777777" w:rsidTr="00F42EB5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554046FB" w14:textId="77777777" w:rsidR="00F42EB5" w:rsidRPr="00846CC0" w:rsidRDefault="00F42EB5" w:rsidP="00F42EB5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1DEFEC25" w14:textId="77777777" w:rsidR="00F42EB5" w:rsidRPr="00846CC0" w:rsidRDefault="00F42EB5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5CE01832" w14:textId="77777777" w:rsidR="000A4C96" w:rsidRDefault="000A4C96" w:rsidP="00846CC0">
            <w:pPr>
              <w:rPr>
                <w:sz w:val="18"/>
                <w:szCs w:val="18"/>
              </w:rPr>
            </w:pPr>
          </w:p>
          <w:p w14:paraId="1C0D27FC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73269481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FC39EA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EAA37AC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62A6B" w:rsidRPr="00846CC0" w14:paraId="4E96DC6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A1BFC9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0EB6241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C9279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1A515DC6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E873CA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52E0C88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32A3BD03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21454B3F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0C91493D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CB34E07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5C5241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706F72D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62A6B" w:rsidRPr="00846CC0" w14:paraId="187C261F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A6477D1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7B557526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6DCF3BB7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4232CE1F" w14:textId="77777777" w:rsidR="00A62A6B" w:rsidRDefault="00A62A6B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A62A6B" w:rsidRPr="00846CC0" w14:paraId="29A15D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21A51CE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36C11DCF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62A6B" w:rsidRPr="00846CC0" w14:paraId="48D4943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2E7D6C30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1CAC3AB1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6545632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3C7B70FD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66AA75E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47ABAAC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63582D74" w14:textId="77777777" w:rsidR="00A62A6B" w:rsidRPr="00F42EB5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A62A6B" w:rsidRPr="00846CC0" w14:paraId="112D9851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1E47742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363FB20B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449E1A7A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006A82EE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A62A6B" w:rsidRPr="00846CC0" w14:paraId="57CB8073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D390337" w14:textId="77777777" w:rsidR="00A62A6B" w:rsidRPr="00846CC0" w:rsidRDefault="00A62A6B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F3D2544" w14:textId="77777777" w:rsidR="00A62A6B" w:rsidRPr="00846CC0" w:rsidRDefault="00A62A6B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50B9CB3" w14:textId="77777777" w:rsidR="00A62A6B" w:rsidRDefault="00A62A6B" w:rsidP="00846CC0">
            <w:pPr>
              <w:rPr>
                <w:sz w:val="18"/>
                <w:szCs w:val="18"/>
              </w:rPr>
            </w:pPr>
          </w:p>
          <w:p w14:paraId="198743D0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1B755EF6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754152A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660CFDE6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F6BD2" w:rsidRPr="00846CC0" w14:paraId="578AB17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0C8C74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3190D1D2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1BCE2A87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F4235B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A13F700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2AF795A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77356C5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37E6FDFB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7EC78E07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48A09449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5365842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788C42AE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F6BD2" w:rsidRPr="00846CC0" w14:paraId="3D672ECB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3AA47E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2695017F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3A7AEA6D" w14:textId="77777777" w:rsidR="00F42EB5" w:rsidRDefault="00F42EB5" w:rsidP="00846CC0">
            <w:pPr>
              <w:rPr>
                <w:sz w:val="18"/>
                <w:szCs w:val="18"/>
              </w:rPr>
            </w:pPr>
          </w:p>
          <w:tbl>
            <w:tblPr>
              <w:tblStyle w:val="Grilledutableau"/>
              <w:tblW w:w="10694" w:type="dxa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330"/>
              <w:gridCol w:w="2410"/>
              <w:gridCol w:w="2977"/>
              <w:gridCol w:w="2977"/>
            </w:tblGrid>
            <w:tr w:rsidR="00FF6BD2" w:rsidRPr="00846CC0" w14:paraId="007F971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188038C8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Libellé</w:t>
                  </w:r>
                  <w:r w:rsidRPr="00846CC0">
                    <w:rPr>
                      <w:rFonts w:cstheme="minorHAnsi"/>
                      <w:b/>
                      <w:sz w:val="18"/>
                      <w:szCs w:val="18"/>
                    </w:rPr>
                    <w:t xml:space="preserve"> URL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0A0F1AB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F6BD2" w:rsidRPr="00846CC0" w14:paraId="496AF110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39D466A9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 acteur</w:t>
                  </w:r>
                </w:p>
                <w:p w14:paraId="24732D4D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appelant ?</w:t>
                  </w:r>
                </w:p>
              </w:tc>
              <w:tc>
                <w:tcPr>
                  <w:tcW w:w="2410" w:type="dxa"/>
                  <w:shd w:val="clear" w:color="auto" w:fill="C4BC96" w:themeFill="background2" w:themeFillShade="BF"/>
                  <w:vAlign w:val="center"/>
                </w:tcPr>
                <w:p w14:paraId="719DA1FC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 ressource</w:t>
                  </w:r>
                </w:p>
                <w:p w14:paraId="475C3788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appelée ?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37CB4754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Quelle fonctionnalité ou service fourni ? </w:t>
                  </w:r>
                  <w:r w:rsidRPr="00F42EB5">
                    <w:rPr>
                      <w:rFonts w:cstheme="minorHAnsi"/>
                      <w:b/>
                      <w:color w:val="FF0000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977" w:type="dxa"/>
                  <w:shd w:val="clear" w:color="auto" w:fill="C4BC96" w:themeFill="background2" w:themeFillShade="BF"/>
                  <w:vAlign w:val="center"/>
                </w:tcPr>
                <w:p w14:paraId="0C7C4313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>Quelles données</w:t>
                  </w:r>
                </w:p>
                <w:p w14:paraId="1625F66A" w14:textId="77777777" w:rsidR="00FF6BD2" w:rsidRPr="00F42EB5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 w:rsidRPr="00F42EB5">
                    <w:rPr>
                      <w:rFonts w:cstheme="minorHAnsi"/>
                      <w:b/>
                      <w:sz w:val="18"/>
                      <w:szCs w:val="18"/>
                    </w:rPr>
                    <w:t xml:space="preserve"> transitent ?</w:t>
                  </w:r>
                </w:p>
              </w:tc>
            </w:tr>
            <w:tr w:rsidR="00FF6BD2" w:rsidRPr="00846CC0" w14:paraId="2A40B3F4" w14:textId="77777777" w:rsidTr="00ED1FDA">
              <w:trPr>
                <w:trHeight w:val="425"/>
              </w:trPr>
              <w:tc>
                <w:tcPr>
                  <w:tcW w:w="2330" w:type="dxa"/>
                  <w:shd w:val="clear" w:color="auto" w:fill="FFFFFF" w:themeFill="background1"/>
                </w:tcPr>
                <w:p w14:paraId="26AEC144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410" w:type="dxa"/>
                  <w:shd w:val="clear" w:color="auto" w:fill="FFFFFF" w:themeFill="background1"/>
                </w:tcPr>
                <w:p w14:paraId="19390800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BF4A79D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977" w:type="dxa"/>
                  <w:shd w:val="clear" w:color="auto" w:fill="FFFFFF" w:themeFill="background1"/>
                </w:tcPr>
                <w:p w14:paraId="33CF140B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FF6BD2" w:rsidRPr="00846CC0" w14:paraId="789FD3CA" w14:textId="77777777" w:rsidTr="00ED1FDA">
              <w:trPr>
                <w:trHeight w:val="378"/>
              </w:trPr>
              <w:tc>
                <w:tcPr>
                  <w:tcW w:w="2330" w:type="dxa"/>
                  <w:shd w:val="clear" w:color="auto" w:fill="C4BC96" w:themeFill="background2" w:themeFillShade="BF"/>
                  <w:vAlign w:val="center"/>
                </w:tcPr>
                <w:p w14:paraId="0F4455D6" w14:textId="77777777" w:rsidR="00FF6BD2" w:rsidRPr="00846CC0" w:rsidRDefault="00FF6BD2" w:rsidP="00ED1FDA">
                  <w:pPr>
                    <w:jc w:val="center"/>
                    <w:rPr>
                      <w:rFonts w:cstheme="minorHAnsi"/>
                      <w:b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</w:rPr>
                    <w:t>Précisions</w:t>
                  </w:r>
                </w:p>
              </w:tc>
              <w:tc>
                <w:tcPr>
                  <w:tcW w:w="8364" w:type="dxa"/>
                  <w:gridSpan w:val="3"/>
                  <w:shd w:val="clear" w:color="auto" w:fill="FFFFFF" w:themeFill="background1"/>
                  <w:vAlign w:val="center"/>
                </w:tcPr>
                <w:p w14:paraId="4B9D9D14" w14:textId="77777777" w:rsidR="00FF6BD2" w:rsidRPr="00846CC0" w:rsidRDefault="00FF6BD2" w:rsidP="00ED1FDA">
                  <w:pPr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</w:tbl>
          <w:p w14:paraId="268CF02F" w14:textId="77777777" w:rsidR="00FF6BD2" w:rsidRDefault="00FF6BD2" w:rsidP="00846CC0">
            <w:pPr>
              <w:rPr>
                <w:sz w:val="18"/>
                <w:szCs w:val="18"/>
              </w:rPr>
            </w:pPr>
          </w:p>
          <w:p w14:paraId="07E70209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445C745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43FA7E27" w14:textId="77777777" w:rsidR="00F42EB5" w:rsidRDefault="00F42EB5" w:rsidP="00846CC0">
            <w:pPr>
              <w:rPr>
                <w:sz w:val="18"/>
                <w:szCs w:val="18"/>
              </w:rPr>
            </w:pPr>
          </w:p>
          <w:p w14:paraId="7BC68112" w14:textId="77777777" w:rsidR="00F8544B" w:rsidRDefault="00F8544B" w:rsidP="00246353">
            <w:pPr>
              <w:jc w:val="center"/>
              <w:rPr>
                <w:sz w:val="12"/>
                <w:szCs w:val="12"/>
              </w:rPr>
            </w:pPr>
          </w:p>
          <w:p w14:paraId="095286C1" w14:textId="77777777" w:rsidR="00474908" w:rsidRDefault="00474908" w:rsidP="00474908">
            <w:pPr>
              <w:jc w:val="center"/>
              <w:rPr>
                <w:sz w:val="12"/>
                <w:szCs w:val="12"/>
              </w:rPr>
            </w:pPr>
            <w:r w:rsidRPr="000A4C96">
              <w:rPr>
                <w:b/>
                <w:i/>
                <w:color w:val="FF0000"/>
                <w:sz w:val="20"/>
                <w:szCs w:val="20"/>
              </w:rPr>
              <w:t>* La fonctionnalité ou service fourni par l’</w:t>
            </w:r>
            <w:r>
              <w:rPr>
                <w:b/>
                <w:i/>
                <w:color w:val="FF0000"/>
                <w:sz w:val="20"/>
                <w:szCs w:val="20"/>
              </w:rPr>
              <w:t>URL doit être présent dans l</w:t>
            </w:r>
            <w:r w:rsidRPr="000A4C96">
              <w:rPr>
                <w:b/>
                <w:i/>
                <w:color w:val="FF0000"/>
                <w:sz w:val="20"/>
                <w:szCs w:val="20"/>
              </w:rPr>
              <w:t>a page 1 du DA (cadre 2) et dans les schémas de la page 2</w:t>
            </w:r>
          </w:p>
          <w:p w14:paraId="3E084D4A" w14:textId="77777777" w:rsidR="00474908" w:rsidRDefault="00474908" w:rsidP="00246353">
            <w:pPr>
              <w:jc w:val="center"/>
              <w:rPr>
                <w:sz w:val="12"/>
                <w:szCs w:val="12"/>
              </w:rPr>
            </w:pPr>
          </w:p>
          <w:p w14:paraId="5F89EC0B" w14:textId="77777777" w:rsidR="00F8544B" w:rsidRPr="000A4C96" w:rsidRDefault="00F8544B" w:rsidP="000A4C96">
            <w:pPr>
              <w:rPr>
                <w:b/>
                <w:i/>
                <w:sz w:val="20"/>
                <w:szCs w:val="20"/>
              </w:rPr>
            </w:pPr>
          </w:p>
        </w:tc>
      </w:tr>
    </w:tbl>
    <w:p w14:paraId="033876BE" w14:textId="77777777" w:rsidR="00F8544B" w:rsidRDefault="00F8544B">
      <w:pPr>
        <w:rPr>
          <w:sz w:val="36"/>
          <w:szCs w:val="36"/>
        </w:rPr>
      </w:pPr>
    </w:p>
    <w:p w14:paraId="28300A80" w14:textId="77777777" w:rsidR="00246353" w:rsidRPr="00A21E00" w:rsidRDefault="00F8544B" w:rsidP="00246353">
      <w:pPr>
        <w:jc w:val="center"/>
        <w:rPr>
          <w:b/>
          <w:color w:val="0070C0"/>
          <w:sz w:val="48"/>
          <w:szCs w:val="48"/>
        </w:rPr>
      </w:pPr>
      <w:r>
        <w:rPr>
          <w:sz w:val="36"/>
          <w:szCs w:val="36"/>
        </w:rPr>
        <w:br w:type="page"/>
      </w:r>
      <w:r w:rsidR="00246353" w:rsidRPr="00A21E00">
        <w:rPr>
          <w:b/>
          <w:color w:val="0070C0"/>
          <w:sz w:val="48"/>
          <w:szCs w:val="48"/>
        </w:rPr>
        <w:lastRenderedPageBreak/>
        <w:t>ANNEXE : Suivi des changements dans les versions du DA</w:t>
      </w:r>
    </w:p>
    <w:p w14:paraId="560FA22C" w14:textId="77777777" w:rsidR="00246353" w:rsidRPr="003D7836" w:rsidRDefault="00246353" w:rsidP="00246353">
      <w:pPr>
        <w:rPr>
          <w:sz w:val="28"/>
          <w:szCs w:val="28"/>
        </w:rPr>
      </w:pPr>
    </w:p>
    <w:p w14:paraId="30CD6261" w14:textId="77777777" w:rsidR="00246353" w:rsidRDefault="00246353" w:rsidP="00246353">
      <w:pPr>
        <w:jc w:val="center"/>
        <w:rPr>
          <w:sz w:val="28"/>
          <w:szCs w:val="28"/>
        </w:rPr>
      </w:pPr>
      <w:r>
        <w:rPr>
          <w:sz w:val="32"/>
          <w:szCs w:val="32"/>
        </w:rPr>
        <w:tab/>
      </w:r>
      <w:r w:rsidRPr="006A2C49">
        <w:rPr>
          <w:sz w:val="28"/>
          <w:szCs w:val="28"/>
        </w:rPr>
        <w:t>Afin d’homogénéiser les DA, il est demandé d’appliquer pour celui-ci un versionning sur 3 chiffres : X.Y.Z</w:t>
      </w:r>
    </w:p>
    <w:p w14:paraId="5243E865" w14:textId="77777777" w:rsidR="00246353" w:rsidRPr="006A2C49" w:rsidRDefault="00246353" w:rsidP="002463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Éventuellement 4 chiffres pour des mêmes versions de DA avec des ajustements sur le formalisme : X.Y.Z.K</w:t>
      </w:r>
    </w:p>
    <w:p w14:paraId="12375DA2" w14:textId="77777777" w:rsidR="00246353" w:rsidRDefault="00246353" w:rsidP="00246353">
      <w:pPr>
        <w:jc w:val="center"/>
        <w:rPr>
          <w:b/>
          <w:color w:val="0070C0"/>
          <w:sz w:val="28"/>
          <w:szCs w:val="28"/>
        </w:rPr>
      </w:pPr>
      <w:r w:rsidRPr="006A2C49">
        <w:rPr>
          <w:sz w:val="28"/>
          <w:szCs w:val="28"/>
        </w:rPr>
        <w:t>Et de respecter la syntaxe standard de libellé de document pour les dossiers d’arc</w:t>
      </w:r>
      <w:r>
        <w:rPr>
          <w:sz w:val="28"/>
          <w:szCs w:val="28"/>
        </w:rPr>
        <w:t>h</w:t>
      </w:r>
      <w:r w:rsidRPr="006A2C49">
        <w:rPr>
          <w:sz w:val="28"/>
          <w:szCs w:val="28"/>
        </w:rPr>
        <w:t xml:space="preserve">itecture : </w:t>
      </w:r>
      <w:r w:rsidRPr="006A2C49">
        <w:rPr>
          <w:b/>
          <w:color w:val="0070C0"/>
          <w:sz w:val="28"/>
          <w:szCs w:val="28"/>
        </w:rPr>
        <w:t>D</w:t>
      </w:r>
      <w:r>
        <w:rPr>
          <w:b/>
          <w:color w:val="0070C0"/>
          <w:sz w:val="28"/>
          <w:szCs w:val="28"/>
        </w:rPr>
        <w:t>A-</w:t>
      </w:r>
      <w:r w:rsidRPr="006A2C49">
        <w:rPr>
          <w:b/>
          <w:color w:val="0070C0"/>
          <w:sz w:val="28"/>
          <w:szCs w:val="28"/>
        </w:rPr>
        <w:t>Nomprojet</w:t>
      </w:r>
      <w:r>
        <w:rPr>
          <w:b/>
          <w:color w:val="0070C0"/>
          <w:sz w:val="28"/>
          <w:szCs w:val="28"/>
        </w:rPr>
        <w:t>-</w:t>
      </w:r>
      <w:r w:rsidRPr="006A2C49">
        <w:rPr>
          <w:b/>
          <w:color w:val="0070C0"/>
          <w:sz w:val="28"/>
          <w:szCs w:val="28"/>
        </w:rPr>
        <w:t>Vx.y.z.k</w:t>
      </w:r>
    </w:p>
    <w:p w14:paraId="710FDBC0" w14:textId="77777777" w:rsidR="00246353" w:rsidRPr="006A2C49" w:rsidRDefault="00246353" w:rsidP="00246353">
      <w:pPr>
        <w:jc w:val="center"/>
        <w:rPr>
          <w:color w:val="0070C0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87"/>
        <w:gridCol w:w="1999"/>
        <w:gridCol w:w="3260"/>
        <w:gridCol w:w="3261"/>
        <w:gridCol w:w="3118"/>
        <w:gridCol w:w="3544"/>
        <w:gridCol w:w="497"/>
        <w:gridCol w:w="7"/>
        <w:gridCol w:w="2782"/>
        <w:gridCol w:w="7"/>
      </w:tblGrid>
      <w:tr w:rsidR="00246353" w:rsidRPr="006A2C49" w14:paraId="1FBEBE1F" w14:textId="77777777" w:rsidTr="00246353">
        <w:tc>
          <w:tcPr>
            <w:tcW w:w="278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86E550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C0C630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639" w:type="dxa"/>
            <w:gridSpan w:val="3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7D7FCE57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Obligatoire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2B1BD492" w14:textId="77777777" w:rsidR="00246353" w:rsidRPr="00792866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792866">
              <w:rPr>
                <w:b/>
                <w:sz w:val="28"/>
                <w:szCs w:val="28"/>
              </w:rPr>
              <w:t>Facultatif</w:t>
            </w:r>
          </w:p>
        </w:tc>
        <w:tc>
          <w:tcPr>
            <w:tcW w:w="50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6AD5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4EDA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4E23D8A7" w14:textId="77777777" w:rsidTr="00246353">
        <w:trPr>
          <w:gridAfter w:val="1"/>
          <w:wAfter w:w="7" w:type="dxa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906E8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EDCF0C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E5B8B7" w:themeFill="accent2" w:themeFillTint="66"/>
          </w:tcPr>
          <w:p w14:paraId="6C2CBF45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X</w:t>
            </w:r>
          </w:p>
        </w:tc>
        <w:tc>
          <w:tcPr>
            <w:tcW w:w="3261" w:type="dxa"/>
            <w:shd w:val="clear" w:color="auto" w:fill="E5B8B7" w:themeFill="accent2" w:themeFillTint="66"/>
          </w:tcPr>
          <w:p w14:paraId="0BB2B7F3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Y</w:t>
            </w:r>
          </w:p>
        </w:tc>
        <w:tc>
          <w:tcPr>
            <w:tcW w:w="3118" w:type="dxa"/>
            <w:shd w:val="clear" w:color="auto" w:fill="E5B8B7" w:themeFill="accent2" w:themeFillTint="66"/>
          </w:tcPr>
          <w:p w14:paraId="62479EBF" w14:textId="77777777" w:rsidR="00246353" w:rsidRPr="0047340B" w:rsidRDefault="00246353" w:rsidP="00246353">
            <w:pPr>
              <w:jc w:val="center"/>
              <w:rPr>
                <w:b/>
                <w:i/>
                <w:sz w:val="28"/>
                <w:szCs w:val="28"/>
              </w:rPr>
            </w:pPr>
            <w:r w:rsidRPr="0047340B">
              <w:rPr>
                <w:b/>
                <w:i/>
                <w:sz w:val="28"/>
                <w:szCs w:val="28"/>
              </w:rPr>
              <w:t>Z</w:t>
            </w:r>
          </w:p>
        </w:tc>
        <w:tc>
          <w:tcPr>
            <w:tcW w:w="3544" w:type="dxa"/>
            <w:tcBorders>
              <w:right w:val="single" w:sz="4" w:space="0" w:color="auto"/>
            </w:tcBorders>
            <w:shd w:val="clear" w:color="auto" w:fill="C2D69B" w:themeFill="accent3" w:themeFillTint="99"/>
          </w:tcPr>
          <w:p w14:paraId="70A1EB70" w14:textId="77777777" w:rsidR="00246353" w:rsidRPr="006A2C49" w:rsidRDefault="00246353" w:rsidP="00246353">
            <w:pPr>
              <w:jc w:val="center"/>
              <w:rPr>
                <w:b/>
                <w:sz w:val="28"/>
                <w:szCs w:val="28"/>
              </w:rPr>
            </w:pPr>
            <w:r w:rsidRPr="006A2C49">
              <w:rPr>
                <w:b/>
                <w:sz w:val="28"/>
                <w:szCs w:val="28"/>
              </w:rPr>
              <w:t>K</w:t>
            </w:r>
          </w:p>
        </w:tc>
        <w:tc>
          <w:tcPr>
            <w:tcW w:w="49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10AA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BD60FA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  <w:tr w:rsidR="00246353" w:rsidRPr="006A2C49" w14:paraId="3C33CEAA" w14:textId="77777777" w:rsidTr="00246353">
        <w:trPr>
          <w:gridAfter w:val="1"/>
          <w:wAfter w:w="7" w:type="dxa"/>
          <w:trHeight w:val="1573"/>
        </w:trPr>
        <w:tc>
          <w:tcPr>
            <w:tcW w:w="278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B6E16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B1FA8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6FA2574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majeure</w:t>
            </w:r>
          </w:p>
          <w:p w14:paraId="057BC08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d’ajouter/retirer des serveurs (VMs)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796291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technique mineure</w:t>
            </w:r>
          </w:p>
          <w:p w14:paraId="56B3A269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nécessitant de modifier les schémas d’archi applicative ou technique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6A7993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métier/fonctionnel sans nécessiter de modifier les schémas d’archi applicatifs ou technique</w:t>
            </w:r>
          </w:p>
        </w:tc>
        <w:tc>
          <w:tcPr>
            <w:tcW w:w="35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6D7AA" w14:textId="77777777" w:rsidR="00246353" w:rsidRPr="00792866" w:rsidRDefault="00246353" w:rsidP="00246353">
            <w:pPr>
              <w:jc w:val="center"/>
              <w:rPr>
                <w:sz w:val="28"/>
                <w:szCs w:val="28"/>
              </w:rPr>
            </w:pPr>
            <w:r w:rsidRPr="00792866">
              <w:rPr>
                <w:sz w:val="28"/>
                <w:szCs w:val="28"/>
              </w:rPr>
              <w:t>Modification textuelle pour corriger de coquilles ou le rendre plus clair et plus qualitatif en terme SI, ajouter des explications</w:t>
            </w:r>
          </w:p>
        </w:tc>
        <w:tc>
          <w:tcPr>
            <w:tcW w:w="49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C77BD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7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9A657B" w14:textId="77777777" w:rsidR="00246353" w:rsidRPr="006A2C49" w:rsidRDefault="00246353" w:rsidP="0024635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2A8C2554" w14:textId="77777777" w:rsidR="00246353" w:rsidRDefault="00246353" w:rsidP="00246353">
      <w:pPr>
        <w:jc w:val="center"/>
        <w:rPr>
          <w:sz w:val="48"/>
          <w:szCs w:val="48"/>
        </w:rPr>
      </w:pPr>
    </w:p>
    <w:p w14:paraId="5D80CBA0" w14:textId="77777777" w:rsidR="00246353" w:rsidRPr="000E51BD" w:rsidRDefault="00246353" w:rsidP="00246353">
      <w:pPr>
        <w:jc w:val="center"/>
        <w:rPr>
          <w:b/>
          <w:color w:val="0070C0"/>
          <w:sz w:val="36"/>
          <w:szCs w:val="36"/>
        </w:rPr>
      </w:pPr>
      <w:r w:rsidRPr="000E51BD">
        <w:rPr>
          <w:b/>
          <w:color w:val="0070C0"/>
          <w:sz w:val="36"/>
          <w:szCs w:val="36"/>
        </w:rPr>
        <w:t>SUIVI DES CHANGEMENTS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1985"/>
        <w:gridCol w:w="3118"/>
        <w:gridCol w:w="3118"/>
        <w:gridCol w:w="10349"/>
      </w:tblGrid>
      <w:tr w:rsidR="00246353" w:rsidRPr="000E51BD" w14:paraId="4606D87F" w14:textId="77777777" w:rsidTr="00246353">
        <w:trPr>
          <w:tblHeader/>
        </w:trPr>
        <w:tc>
          <w:tcPr>
            <w:tcW w:w="1809" w:type="dxa"/>
            <w:shd w:val="clear" w:color="auto" w:fill="B6DDE8" w:themeFill="accent5" w:themeFillTint="66"/>
          </w:tcPr>
          <w:p w14:paraId="3110973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Version</w:t>
            </w:r>
          </w:p>
          <w:p w14:paraId="6486B80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x.y.z</w:t>
            </w:r>
          </w:p>
        </w:tc>
        <w:tc>
          <w:tcPr>
            <w:tcW w:w="1985" w:type="dxa"/>
            <w:shd w:val="clear" w:color="auto" w:fill="B6DDE8" w:themeFill="accent5" w:themeFillTint="66"/>
          </w:tcPr>
          <w:p w14:paraId="1F4EDF94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Date</w:t>
            </w:r>
          </w:p>
          <w:p w14:paraId="2FE3EDFC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562D9F62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Demandeur</w:t>
            </w:r>
          </w:p>
          <w:p w14:paraId="2F484D57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03CBDB2D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Rapporteur</w:t>
            </w:r>
          </w:p>
          <w:p w14:paraId="3EA3F549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changement</w:t>
            </w:r>
          </w:p>
        </w:tc>
        <w:tc>
          <w:tcPr>
            <w:tcW w:w="10349" w:type="dxa"/>
            <w:shd w:val="clear" w:color="auto" w:fill="B6DDE8" w:themeFill="accent5" w:themeFillTint="66"/>
          </w:tcPr>
          <w:p w14:paraId="3305C43E" w14:textId="77777777" w:rsidR="00246353" w:rsidRPr="000E51BD" w:rsidRDefault="00246353" w:rsidP="00246353">
            <w:pPr>
              <w:jc w:val="center"/>
              <w:rPr>
                <w:b/>
                <w:sz w:val="24"/>
                <w:szCs w:val="24"/>
              </w:rPr>
            </w:pPr>
            <w:r w:rsidRPr="000E51BD">
              <w:rPr>
                <w:b/>
                <w:sz w:val="24"/>
                <w:szCs w:val="24"/>
              </w:rPr>
              <w:t>Description détaillée des changements</w:t>
            </w:r>
          </w:p>
          <w:p w14:paraId="7F464660" w14:textId="77777777" w:rsidR="00246353" w:rsidRPr="000E51BD" w:rsidRDefault="00246353" w:rsidP="00FF6BD2">
            <w:pPr>
              <w:jc w:val="center"/>
              <w:rPr>
                <w:i/>
                <w:sz w:val="24"/>
                <w:szCs w:val="24"/>
              </w:rPr>
            </w:pPr>
            <w:r w:rsidRPr="000E51BD">
              <w:rPr>
                <w:i/>
                <w:color w:val="E36C0A" w:themeColor="accent6" w:themeShade="BF"/>
                <w:sz w:val="24"/>
                <w:szCs w:val="24"/>
              </w:rPr>
              <w:t xml:space="preserve">Pour chaque changement, </w:t>
            </w:r>
            <w:r w:rsidR="00FF6BD2">
              <w:rPr>
                <w:i/>
                <w:color w:val="E36C0A" w:themeColor="accent6" w:themeShade="BF"/>
                <w:sz w:val="24"/>
                <w:szCs w:val="24"/>
              </w:rPr>
              <w:t>indiquer le cadre et ce qui change en étant très factuel</w:t>
            </w:r>
          </w:p>
        </w:tc>
      </w:tr>
      <w:tr w:rsidR="00246353" w:rsidRPr="008D1DE2" w14:paraId="15B8FE09" w14:textId="77777777" w:rsidTr="00246353">
        <w:tc>
          <w:tcPr>
            <w:tcW w:w="1809" w:type="dxa"/>
          </w:tcPr>
          <w:p w14:paraId="0FAC514A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0B72C7E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E32C8D8" w14:textId="77777777" w:rsidR="00246353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D4FF5F7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F9BC2F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4594884E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6E3DDFE4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</w:tcPr>
          <w:p w14:paraId="56C31993" w14:textId="77777777" w:rsidR="00246353" w:rsidRPr="008D1DE2" w:rsidRDefault="00246353" w:rsidP="00246353">
            <w:pPr>
              <w:pStyle w:val="Paragraphedeliste"/>
              <w:numPr>
                <w:ilvl w:val="0"/>
                <w:numId w:val="19"/>
              </w:numPr>
              <w:rPr>
                <w:sz w:val="24"/>
                <w:szCs w:val="24"/>
              </w:rPr>
            </w:pPr>
          </w:p>
        </w:tc>
      </w:tr>
      <w:tr w:rsidR="00246353" w:rsidRPr="008D1DE2" w14:paraId="043F63B9" w14:textId="77777777" w:rsidTr="00246353">
        <w:tc>
          <w:tcPr>
            <w:tcW w:w="1809" w:type="dxa"/>
            <w:shd w:val="clear" w:color="auto" w:fill="FFFFFF" w:themeFill="background1"/>
          </w:tcPr>
          <w:p w14:paraId="74F66CBE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CB6AE2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77450FF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2F82A7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42630C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  <w:p w14:paraId="6CE5D490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81899D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72D38F5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3930126B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5969B9D" w14:textId="77777777" w:rsidTr="00246353">
        <w:tc>
          <w:tcPr>
            <w:tcW w:w="1809" w:type="dxa"/>
            <w:shd w:val="clear" w:color="auto" w:fill="FFFFFF" w:themeFill="background1"/>
          </w:tcPr>
          <w:p w14:paraId="0EE16350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7ABA2E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E94F2D4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334550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9ADE4B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F2C737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17574A8F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0AD41782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0A525731" w14:textId="77777777" w:rsidTr="00246353">
        <w:tc>
          <w:tcPr>
            <w:tcW w:w="1809" w:type="dxa"/>
            <w:shd w:val="clear" w:color="auto" w:fill="FFFFFF" w:themeFill="background1"/>
          </w:tcPr>
          <w:p w14:paraId="7DDC912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B96B1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14D6C95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624B37D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AAA1748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A4C1FB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056A75CC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6035C84F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78CB0595" w14:textId="77777777" w:rsidTr="00246353">
        <w:tc>
          <w:tcPr>
            <w:tcW w:w="1809" w:type="dxa"/>
            <w:shd w:val="clear" w:color="auto" w:fill="FFFFFF" w:themeFill="background1"/>
          </w:tcPr>
          <w:p w14:paraId="13E7BA23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BDC813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155522A6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E1EF8B7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05389073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60A4AF1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33E9DE1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2DFABADB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6DF1F8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38C85754" w14:textId="77777777" w:rsidR="00246353" w:rsidRPr="008D1DE2" w:rsidRDefault="00246353" w:rsidP="00246353">
            <w:pPr>
              <w:rPr>
                <w:sz w:val="24"/>
                <w:szCs w:val="24"/>
              </w:rPr>
            </w:pPr>
          </w:p>
        </w:tc>
      </w:tr>
      <w:tr w:rsidR="00246353" w:rsidRPr="008D1DE2" w14:paraId="6CD33510" w14:textId="77777777" w:rsidTr="00246353">
        <w:tc>
          <w:tcPr>
            <w:tcW w:w="1809" w:type="dxa"/>
            <w:shd w:val="clear" w:color="auto" w:fill="FFFFFF" w:themeFill="background1"/>
          </w:tcPr>
          <w:p w14:paraId="1FA21DB1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2959CCD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75134CA2" w14:textId="77777777" w:rsidR="00246353" w:rsidRDefault="00246353" w:rsidP="00246353">
            <w:pPr>
              <w:rPr>
                <w:sz w:val="24"/>
                <w:szCs w:val="24"/>
              </w:rPr>
            </w:pPr>
          </w:p>
          <w:p w14:paraId="006FD379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D107CBB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C8DFF7A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4E8EE60D" w14:textId="77777777" w:rsidR="00246353" w:rsidRPr="008D1DE2" w:rsidRDefault="00246353" w:rsidP="002463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49" w:type="dxa"/>
            <w:shd w:val="clear" w:color="auto" w:fill="FFFFFF" w:themeFill="background1"/>
          </w:tcPr>
          <w:p w14:paraId="5B1C6ECA" w14:textId="77777777" w:rsidR="00246353" w:rsidRDefault="00246353" w:rsidP="00246353">
            <w:pPr>
              <w:rPr>
                <w:sz w:val="24"/>
                <w:szCs w:val="24"/>
              </w:rPr>
            </w:pPr>
          </w:p>
        </w:tc>
      </w:tr>
    </w:tbl>
    <w:p w14:paraId="7DA7A669" w14:textId="77777777" w:rsidR="00B937EA" w:rsidRDefault="00B937EA" w:rsidP="00521A67">
      <w:pPr>
        <w:pStyle w:val="Paragraphedeliste"/>
        <w:ind w:left="435"/>
        <w:jc w:val="center"/>
        <w:rPr>
          <w:sz w:val="12"/>
          <w:szCs w:val="12"/>
        </w:rPr>
      </w:pPr>
    </w:p>
    <w:sectPr w:rsidR="00B937EA" w:rsidSect="00662980">
      <w:footerReference w:type="even" r:id="rId23"/>
      <w:footerReference w:type="default" r:id="rId24"/>
      <w:footerReference w:type="first" r:id="rId25"/>
      <w:pgSz w:w="23814" w:h="16839" w:orient="landscape" w:code="8"/>
      <w:pgMar w:top="426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9B8B3" w14:textId="77777777" w:rsidR="00907120" w:rsidRDefault="00907120" w:rsidP="00907120">
      <w:pPr>
        <w:spacing w:after="0" w:line="240" w:lineRule="auto"/>
      </w:pPr>
      <w:r>
        <w:separator/>
      </w:r>
    </w:p>
  </w:endnote>
  <w:endnote w:type="continuationSeparator" w:id="0">
    <w:p w14:paraId="359DD5C8" w14:textId="77777777" w:rsidR="00907120" w:rsidRDefault="00907120" w:rsidP="0090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1DDA" w14:textId="24D2F017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516BDC" wp14:editId="33E8E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2004353" name="Zone de texte 2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056C5F" w14:textId="111B6B15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16B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E056C5F" w14:textId="111B6B15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6259" w14:textId="2CC2982E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54F966" wp14:editId="6927C82D">
              <wp:simplePos x="457200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056659665" name="Zone de texte 3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F1C0F" w14:textId="20E44AD6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F96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1 - 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47FF1C0F" w14:textId="20E44AD6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7FE4B" w14:textId="14AE0FEC" w:rsidR="00907120" w:rsidRDefault="0090712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57AFE" wp14:editId="2DC9C8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575084337" name="Zone de texte 1" descr="C1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D5796" w14:textId="6465E849" w:rsidR="00907120" w:rsidRPr="00907120" w:rsidRDefault="00907120" w:rsidP="0090712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1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C1 -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57AF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1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78D5796" w14:textId="6465E849" w:rsidR="00907120" w:rsidRPr="00907120" w:rsidRDefault="00907120" w:rsidP="0090712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1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C1 -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71065" w14:textId="77777777" w:rsidR="00907120" w:rsidRDefault="00907120" w:rsidP="00907120">
      <w:pPr>
        <w:spacing w:after="0" w:line="240" w:lineRule="auto"/>
      </w:pPr>
      <w:r>
        <w:separator/>
      </w:r>
    </w:p>
  </w:footnote>
  <w:footnote w:type="continuationSeparator" w:id="0">
    <w:p w14:paraId="47BD8ECA" w14:textId="77777777" w:rsidR="00907120" w:rsidRDefault="00907120" w:rsidP="00907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.95pt;height:9.95pt" o:bullet="t">
        <v:imagedata r:id="rId1" o:title="artB760"/>
      </v:shape>
    </w:pict>
  </w:numPicBullet>
  <w:abstractNum w:abstractNumId="0" w15:restartNumberingAfterBreak="0">
    <w:nsid w:val="047B2345"/>
    <w:multiLevelType w:val="hybridMultilevel"/>
    <w:tmpl w:val="56B6EB26"/>
    <w:lvl w:ilvl="0" w:tplc="3A9E46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C19F5"/>
    <w:multiLevelType w:val="hybridMultilevel"/>
    <w:tmpl w:val="39B8A440"/>
    <w:lvl w:ilvl="0" w:tplc="568214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55F"/>
    <w:multiLevelType w:val="hybridMultilevel"/>
    <w:tmpl w:val="42005276"/>
    <w:lvl w:ilvl="0" w:tplc="E8FA72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0949"/>
    <w:multiLevelType w:val="hybridMultilevel"/>
    <w:tmpl w:val="CB12E772"/>
    <w:lvl w:ilvl="0" w:tplc="0DBAFC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07FB"/>
    <w:multiLevelType w:val="hybridMultilevel"/>
    <w:tmpl w:val="BAFAA51C"/>
    <w:lvl w:ilvl="0" w:tplc="94029020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4EE"/>
    <w:multiLevelType w:val="hybridMultilevel"/>
    <w:tmpl w:val="3D1CAB9A"/>
    <w:lvl w:ilvl="0" w:tplc="F5DA4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B11C8"/>
    <w:multiLevelType w:val="hybridMultilevel"/>
    <w:tmpl w:val="DF0A39F8"/>
    <w:lvl w:ilvl="0" w:tplc="1E1C7F66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F678A"/>
    <w:multiLevelType w:val="hybridMultilevel"/>
    <w:tmpl w:val="A01E154A"/>
    <w:lvl w:ilvl="0" w:tplc="A114EF2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4911"/>
    <w:multiLevelType w:val="hybridMultilevel"/>
    <w:tmpl w:val="C928963E"/>
    <w:lvl w:ilvl="0" w:tplc="20B8AC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B6AFA"/>
    <w:multiLevelType w:val="hybridMultilevel"/>
    <w:tmpl w:val="5AD4DFC6"/>
    <w:lvl w:ilvl="0" w:tplc="546AE6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938CC"/>
    <w:multiLevelType w:val="hybridMultilevel"/>
    <w:tmpl w:val="F4864AE2"/>
    <w:lvl w:ilvl="0" w:tplc="8B5A6BD2">
      <w:start w:val="2"/>
      <w:numFmt w:val="bullet"/>
      <w:lvlText w:val="-"/>
      <w:lvlJc w:val="left"/>
      <w:pPr>
        <w:ind w:left="435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489C511B"/>
    <w:multiLevelType w:val="hybridMultilevel"/>
    <w:tmpl w:val="978C3E70"/>
    <w:lvl w:ilvl="0" w:tplc="32040C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EF0A6F"/>
    <w:multiLevelType w:val="hybridMultilevel"/>
    <w:tmpl w:val="B95A5518"/>
    <w:lvl w:ilvl="0" w:tplc="D0083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252D"/>
    <w:multiLevelType w:val="hybridMultilevel"/>
    <w:tmpl w:val="66264314"/>
    <w:lvl w:ilvl="0" w:tplc="ADE00A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53F92"/>
    <w:multiLevelType w:val="hybridMultilevel"/>
    <w:tmpl w:val="23C49C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A7878"/>
    <w:multiLevelType w:val="hybridMultilevel"/>
    <w:tmpl w:val="962CB6CC"/>
    <w:lvl w:ilvl="0" w:tplc="EBF0033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F0052"/>
    <w:multiLevelType w:val="hybridMultilevel"/>
    <w:tmpl w:val="743A4F76"/>
    <w:lvl w:ilvl="0" w:tplc="4984CA6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27ECA"/>
    <w:multiLevelType w:val="hybridMultilevel"/>
    <w:tmpl w:val="E1FC1E68"/>
    <w:lvl w:ilvl="0" w:tplc="11C04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B3E18"/>
    <w:multiLevelType w:val="hybridMultilevel"/>
    <w:tmpl w:val="17D0D97E"/>
    <w:lvl w:ilvl="0" w:tplc="0E2E35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E7C65"/>
    <w:multiLevelType w:val="hybridMultilevel"/>
    <w:tmpl w:val="A1A24B66"/>
    <w:lvl w:ilvl="0" w:tplc="EA461D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3535">
    <w:abstractNumId w:val="7"/>
  </w:num>
  <w:num w:numId="2" w16cid:durableId="1319262284">
    <w:abstractNumId w:val="2"/>
  </w:num>
  <w:num w:numId="3" w16cid:durableId="435901985">
    <w:abstractNumId w:val="12"/>
  </w:num>
  <w:num w:numId="4" w16cid:durableId="398745853">
    <w:abstractNumId w:val="5"/>
  </w:num>
  <w:num w:numId="5" w16cid:durableId="1907951547">
    <w:abstractNumId w:val="9"/>
  </w:num>
  <w:num w:numId="6" w16cid:durableId="1854146427">
    <w:abstractNumId w:val="3"/>
  </w:num>
  <w:num w:numId="7" w16cid:durableId="673922930">
    <w:abstractNumId w:val="16"/>
  </w:num>
  <w:num w:numId="8" w16cid:durableId="2087727882">
    <w:abstractNumId w:val="15"/>
  </w:num>
  <w:num w:numId="9" w16cid:durableId="380397735">
    <w:abstractNumId w:val="14"/>
  </w:num>
  <w:num w:numId="10" w16cid:durableId="1099910603">
    <w:abstractNumId w:val="1"/>
  </w:num>
  <w:num w:numId="11" w16cid:durableId="257102453">
    <w:abstractNumId w:val="8"/>
  </w:num>
  <w:num w:numId="12" w16cid:durableId="725104483">
    <w:abstractNumId w:val="10"/>
  </w:num>
  <w:num w:numId="13" w16cid:durableId="240529245">
    <w:abstractNumId w:val="0"/>
  </w:num>
  <w:num w:numId="14" w16cid:durableId="199901435">
    <w:abstractNumId w:val="17"/>
  </w:num>
  <w:num w:numId="15" w16cid:durableId="994067034">
    <w:abstractNumId w:val="19"/>
  </w:num>
  <w:num w:numId="16" w16cid:durableId="1361398134">
    <w:abstractNumId w:val="13"/>
  </w:num>
  <w:num w:numId="17" w16cid:durableId="2074935823">
    <w:abstractNumId w:val="4"/>
  </w:num>
  <w:num w:numId="18" w16cid:durableId="819269646">
    <w:abstractNumId w:val="6"/>
  </w:num>
  <w:num w:numId="19" w16cid:durableId="1043555754">
    <w:abstractNumId w:val="18"/>
  </w:num>
  <w:num w:numId="20" w16cid:durableId="18325951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6B"/>
    <w:rsid w:val="00001F40"/>
    <w:rsid w:val="00004290"/>
    <w:rsid w:val="00010378"/>
    <w:rsid w:val="0002120C"/>
    <w:rsid w:val="00031971"/>
    <w:rsid w:val="000325BE"/>
    <w:rsid w:val="00035854"/>
    <w:rsid w:val="00036B22"/>
    <w:rsid w:val="00040479"/>
    <w:rsid w:val="00041B10"/>
    <w:rsid w:val="00045F92"/>
    <w:rsid w:val="00051B0B"/>
    <w:rsid w:val="00055EFA"/>
    <w:rsid w:val="0005755B"/>
    <w:rsid w:val="00063539"/>
    <w:rsid w:val="000672B2"/>
    <w:rsid w:val="000710C1"/>
    <w:rsid w:val="0007182C"/>
    <w:rsid w:val="000879A7"/>
    <w:rsid w:val="00092B65"/>
    <w:rsid w:val="000A01F7"/>
    <w:rsid w:val="000A4C96"/>
    <w:rsid w:val="000A7A23"/>
    <w:rsid w:val="000B60E4"/>
    <w:rsid w:val="000C1348"/>
    <w:rsid w:val="000C4146"/>
    <w:rsid w:val="000C5914"/>
    <w:rsid w:val="000C6730"/>
    <w:rsid w:val="000C7D9C"/>
    <w:rsid w:val="000D03E7"/>
    <w:rsid w:val="000D1A9D"/>
    <w:rsid w:val="000D7AEE"/>
    <w:rsid w:val="000E4696"/>
    <w:rsid w:val="000E51BD"/>
    <w:rsid w:val="000E7D88"/>
    <w:rsid w:val="000F421B"/>
    <w:rsid w:val="000F469F"/>
    <w:rsid w:val="00101661"/>
    <w:rsid w:val="00112F97"/>
    <w:rsid w:val="00113B8B"/>
    <w:rsid w:val="00113DAF"/>
    <w:rsid w:val="0012112D"/>
    <w:rsid w:val="001249D9"/>
    <w:rsid w:val="00127172"/>
    <w:rsid w:val="0014241F"/>
    <w:rsid w:val="00150DE7"/>
    <w:rsid w:val="00157E43"/>
    <w:rsid w:val="00157FB8"/>
    <w:rsid w:val="00167DF6"/>
    <w:rsid w:val="001765AB"/>
    <w:rsid w:val="00177512"/>
    <w:rsid w:val="0019396D"/>
    <w:rsid w:val="00193F5F"/>
    <w:rsid w:val="001A04F5"/>
    <w:rsid w:val="001A09C6"/>
    <w:rsid w:val="001A19BC"/>
    <w:rsid w:val="001B0DB2"/>
    <w:rsid w:val="001B3D8C"/>
    <w:rsid w:val="001B6C6D"/>
    <w:rsid w:val="001C3358"/>
    <w:rsid w:val="001C42D8"/>
    <w:rsid w:val="001C668C"/>
    <w:rsid w:val="001D0AD2"/>
    <w:rsid w:val="001D4BF2"/>
    <w:rsid w:val="001E29C7"/>
    <w:rsid w:val="001F43D9"/>
    <w:rsid w:val="001F7205"/>
    <w:rsid w:val="00200AE3"/>
    <w:rsid w:val="00211AA3"/>
    <w:rsid w:val="00212E44"/>
    <w:rsid w:val="002148D7"/>
    <w:rsid w:val="002158FD"/>
    <w:rsid w:val="00215FF0"/>
    <w:rsid w:val="00217A70"/>
    <w:rsid w:val="00220A3C"/>
    <w:rsid w:val="00221121"/>
    <w:rsid w:val="00225AC0"/>
    <w:rsid w:val="00225EC0"/>
    <w:rsid w:val="002357B3"/>
    <w:rsid w:val="00236AB5"/>
    <w:rsid w:val="002419EC"/>
    <w:rsid w:val="00245EA6"/>
    <w:rsid w:val="00246353"/>
    <w:rsid w:val="00246E20"/>
    <w:rsid w:val="00253EB1"/>
    <w:rsid w:val="002549A4"/>
    <w:rsid w:val="0025527C"/>
    <w:rsid w:val="00271366"/>
    <w:rsid w:val="00273F01"/>
    <w:rsid w:val="00276404"/>
    <w:rsid w:val="00276997"/>
    <w:rsid w:val="00280FAF"/>
    <w:rsid w:val="0029555C"/>
    <w:rsid w:val="0029600C"/>
    <w:rsid w:val="002A27AF"/>
    <w:rsid w:val="002A29D5"/>
    <w:rsid w:val="002A5141"/>
    <w:rsid w:val="002B2AF5"/>
    <w:rsid w:val="002B59A2"/>
    <w:rsid w:val="002C0E85"/>
    <w:rsid w:val="002C6230"/>
    <w:rsid w:val="002D513F"/>
    <w:rsid w:val="002E0DF1"/>
    <w:rsid w:val="002E43F5"/>
    <w:rsid w:val="002F035C"/>
    <w:rsid w:val="002F22B2"/>
    <w:rsid w:val="002F4DD1"/>
    <w:rsid w:val="002F5AD2"/>
    <w:rsid w:val="003069E2"/>
    <w:rsid w:val="00316165"/>
    <w:rsid w:val="00320850"/>
    <w:rsid w:val="00321204"/>
    <w:rsid w:val="0032376E"/>
    <w:rsid w:val="00323932"/>
    <w:rsid w:val="00331053"/>
    <w:rsid w:val="0034777E"/>
    <w:rsid w:val="00352445"/>
    <w:rsid w:val="0035250D"/>
    <w:rsid w:val="00352687"/>
    <w:rsid w:val="00353A81"/>
    <w:rsid w:val="00353EC2"/>
    <w:rsid w:val="00355044"/>
    <w:rsid w:val="00356462"/>
    <w:rsid w:val="00363252"/>
    <w:rsid w:val="00364787"/>
    <w:rsid w:val="003664F2"/>
    <w:rsid w:val="00376A52"/>
    <w:rsid w:val="003831BD"/>
    <w:rsid w:val="00384A5F"/>
    <w:rsid w:val="00394306"/>
    <w:rsid w:val="00397AC2"/>
    <w:rsid w:val="003A2A51"/>
    <w:rsid w:val="003B0854"/>
    <w:rsid w:val="003B178C"/>
    <w:rsid w:val="003B74F8"/>
    <w:rsid w:val="003C1A59"/>
    <w:rsid w:val="003D454A"/>
    <w:rsid w:val="003D545C"/>
    <w:rsid w:val="003E426B"/>
    <w:rsid w:val="003F4CED"/>
    <w:rsid w:val="004020D9"/>
    <w:rsid w:val="00406BDB"/>
    <w:rsid w:val="004074FF"/>
    <w:rsid w:val="00412024"/>
    <w:rsid w:val="004148C3"/>
    <w:rsid w:val="00420E8A"/>
    <w:rsid w:val="00422D11"/>
    <w:rsid w:val="004246EF"/>
    <w:rsid w:val="00432574"/>
    <w:rsid w:val="00434BD5"/>
    <w:rsid w:val="00435D6D"/>
    <w:rsid w:val="00442480"/>
    <w:rsid w:val="004464EB"/>
    <w:rsid w:val="00453008"/>
    <w:rsid w:val="00454FAC"/>
    <w:rsid w:val="004554BD"/>
    <w:rsid w:val="0045631D"/>
    <w:rsid w:val="00460A02"/>
    <w:rsid w:val="004670C4"/>
    <w:rsid w:val="00474908"/>
    <w:rsid w:val="00481CDB"/>
    <w:rsid w:val="004827AC"/>
    <w:rsid w:val="004858A5"/>
    <w:rsid w:val="004875AD"/>
    <w:rsid w:val="004A42F1"/>
    <w:rsid w:val="004B027C"/>
    <w:rsid w:val="004B5FE2"/>
    <w:rsid w:val="004B65B6"/>
    <w:rsid w:val="004C568F"/>
    <w:rsid w:val="004C6B8F"/>
    <w:rsid w:val="004C76D9"/>
    <w:rsid w:val="004C785B"/>
    <w:rsid w:val="004D0BE7"/>
    <w:rsid w:val="004D3CC9"/>
    <w:rsid w:val="004D4360"/>
    <w:rsid w:val="004D5C86"/>
    <w:rsid w:val="004E00BD"/>
    <w:rsid w:val="004E7878"/>
    <w:rsid w:val="004F39A8"/>
    <w:rsid w:val="004F447B"/>
    <w:rsid w:val="00501332"/>
    <w:rsid w:val="00511ACE"/>
    <w:rsid w:val="00521A67"/>
    <w:rsid w:val="00526C55"/>
    <w:rsid w:val="005310D5"/>
    <w:rsid w:val="00534D80"/>
    <w:rsid w:val="00541510"/>
    <w:rsid w:val="0054379A"/>
    <w:rsid w:val="005628BC"/>
    <w:rsid w:val="00567F77"/>
    <w:rsid w:val="00574133"/>
    <w:rsid w:val="005746A5"/>
    <w:rsid w:val="0057775D"/>
    <w:rsid w:val="00582484"/>
    <w:rsid w:val="00592351"/>
    <w:rsid w:val="00595535"/>
    <w:rsid w:val="005A4587"/>
    <w:rsid w:val="005A60F8"/>
    <w:rsid w:val="005A640A"/>
    <w:rsid w:val="005B5244"/>
    <w:rsid w:val="005C14DE"/>
    <w:rsid w:val="005C1C45"/>
    <w:rsid w:val="005C67AA"/>
    <w:rsid w:val="005D3EDF"/>
    <w:rsid w:val="005D3F29"/>
    <w:rsid w:val="005D6DDC"/>
    <w:rsid w:val="005E0FE4"/>
    <w:rsid w:val="005E11B4"/>
    <w:rsid w:val="005F389E"/>
    <w:rsid w:val="005F5F9C"/>
    <w:rsid w:val="005F6441"/>
    <w:rsid w:val="00602073"/>
    <w:rsid w:val="0060434D"/>
    <w:rsid w:val="0060470A"/>
    <w:rsid w:val="00605AEA"/>
    <w:rsid w:val="00612C49"/>
    <w:rsid w:val="00621781"/>
    <w:rsid w:val="00627973"/>
    <w:rsid w:val="00642275"/>
    <w:rsid w:val="006443F8"/>
    <w:rsid w:val="00647D49"/>
    <w:rsid w:val="00647DA0"/>
    <w:rsid w:val="00647F7F"/>
    <w:rsid w:val="00655B04"/>
    <w:rsid w:val="006605D2"/>
    <w:rsid w:val="00662980"/>
    <w:rsid w:val="0067009B"/>
    <w:rsid w:val="00671018"/>
    <w:rsid w:val="0067222E"/>
    <w:rsid w:val="0067279E"/>
    <w:rsid w:val="00674857"/>
    <w:rsid w:val="0067511E"/>
    <w:rsid w:val="0068030E"/>
    <w:rsid w:val="00682358"/>
    <w:rsid w:val="00685C03"/>
    <w:rsid w:val="00695376"/>
    <w:rsid w:val="00695C40"/>
    <w:rsid w:val="006970EC"/>
    <w:rsid w:val="006A06E6"/>
    <w:rsid w:val="006B2741"/>
    <w:rsid w:val="006B4C03"/>
    <w:rsid w:val="006C09E3"/>
    <w:rsid w:val="006C6C75"/>
    <w:rsid w:val="006D2CB2"/>
    <w:rsid w:val="006D2E1B"/>
    <w:rsid w:val="006E2323"/>
    <w:rsid w:val="006E5A91"/>
    <w:rsid w:val="00703932"/>
    <w:rsid w:val="00714233"/>
    <w:rsid w:val="00723296"/>
    <w:rsid w:val="00723D0A"/>
    <w:rsid w:val="00723D77"/>
    <w:rsid w:val="00724D8D"/>
    <w:rsid w:val="0072785E"/>
    <w:rsid w:val="00731AB0"/>
    <w:rsid w:val="00732205"/>
    <w:rsid w:val="00736E1B"/>
    <w:rsid w:val="00750C24"/>
    <w:rsid w:val="00761694"/>
    <w:rsid w:val="00764561"/>
    <w:rsid w:val="00766A3D"/>
    <w:rsid w:val="00773264"/>
    <w:rsid w:val="00774D9A"/>
    <w:rsid w:val="007800E3"/>
    <w:rsid w:val="00782412"/>
    <w:rsid w:val="00784A43"/>
    <w:rsid w:val="007936B6"/>
    <w:rsid w:val="00795D46"/>
    <w:rsid w:val="007A0214"/>
    <w:rsid w:val="007A03B0"/>
    <w:rsid w:val="007A23AD"/>
    <w:rsid w:val="007A3D39"/>
    <w:rsid w:val="007A49D4"/>
    <w:rsid w:val="007A6930"/>
    <w:rsid w:val="007A7BD7"/>
    <w:rsid w:val="007B1270"/>
    <w:rsid w:val="007B2EA5"/>
    <w:rsid w:val="007B56A4"/>
    <w:rsid w:val="007D28ED"/>
    <w:rsid w:val="007D6244"/>
    <w:rsid w:val="007D6DAD"/>
    <w:rsid w:val="007D78ED"/>
    <w:rsid w:val="007E3935"/>
    <w:rsid w:val="0080554D"/>
    <w:rsid w:val="008072B1"/>
    <w:rsid w:val="008158AB"/>
    <w:rsid w:val="0081747C"/>
    <w:rsid w:val="008232BE"/>
    <w:rsid w:val="008236AD"/>
    <w:rsid w:val="0082634D"/>
    <w:rsid w:val="00836009"/>
    <w:rsid w:val="00836206"/>
    <w:rsid w:val="008412E7"/>
    <w:rsid w:val="00846CC0"/>
    <w:rsid w:val="0085375C"/>
    <w:rsid w:val="00857086"/>
    <w:rsid w:val="008643B8"/>
    <w:rsid w:val="0087554D"/>
    <w:rsid w:val="00880C57"/>
    <w:rsid w:val="008841B1"/>
    <w:rsid w:val="0088610C"/>
    <w:rsid w:val="00886E15"/>
    <w:rsid w:val="0089199A"/>
    <w:rsid w:val="00891CDD"/>
    <w:rsid w:val="00892E1C"/>
    <w:rsid w:val="00895991"/>
    <w:rsid w:val="00897F09"/>
    <w:rsid w:val="008A3124"/>
    <w:rsid w:val="008A3D73"/>
    <w:rsid w:val="008B5AA5"/>
    <w:rsid w:val="008C4F1B"/>
    <w:rsid w:val="008D6B27"/>
    <w:rsid w:val="008D7217"/>
    <w:rsid w:val="008E0655"/>
    <w:rsid w:val="008F61FF"/>
    <w:rsid w:val="008F7DE9"/>
    <w:rsid w:val="0090150A"/>
    <w:rsid w:val="0090255A"/>
    <w:rsid w:val="00903154"/>
    <w:rsid w:val="00907120"/>
    <w:rsid w:val="009218F7"/>
    <w:rsid w:val="009229E6"/>
    <w:rsid w:val="00924EF1"/>
    <w:rsid w:val="00925D24"/>
    <w:rsid w:val="0093055F"/>
    <w:rsid w:val="00930A19"/>
    <w:rsid w:val="009351D8"/>
    <w:rsid w:val="009361EE"/>
    <w:rsid w:val="00937E92"/>
    <w:rsid w:val="009430D0"/>
    <w:rsid w:val="00950361"/>
    <w:rsid w:val="0095701F"/>
    <w:rsid w:val="0095705F"/>
    <w:rsid w:val="00957510"/>
    <w:rsid w:val="00981C4E"/>
    <w:rsid w:val="00983DB2"/>
    <w:rsid w:val="009849E5"/>
    <w:rsid w:val="00984A4C"/>
    <w:rsid w:val="00984F73"/>
    <w:rsid w:val="00986F89"/>
    <w:rsid w:val="009A31CF"/>
    <w:rsid w:val="009A79C3"/>
    <w:rsid w:val="009B04C2"/>
    <w:rsid w:val="009B7AB7"/>
    <w:rsid w:val="009C186C"/>
    <w:rsid w:val="009C4D5C"/>
    <w:rsid w:val="009C72A8"/>
    <w:rsid w:val="009D562E"/>
    <w:rsid w:val="009D7B1F"/>
    <w:rsid w:val="009F103D"/>
    <w:rsid w:val="009F1233"/>
    <w:rsid w:val="009F380A"/>
    <w:rsid w:val="009F3BDA"/>
    <w:rsid w:val="00A023E1"/>
    <w:rsid w:val="00A0320D"/>
    <w:rsid w:val="00A1064E"/>
    <w:rsid w:val="00A11D69"/>
    <w:rsid w:val="00A12D8C"/>
    <w:rsid w:val="00A15107"/>
    <w:rsid w:val="00A15B80"/>
    <w:rsid w:val="00A23279"/>
    <w:rsid w:val="00A3768A"/>
    <w:rsid w:val="00A53564"/>
    <w:rsid w:val="00A554E6"/>
    <w:rsid w:val="00A62A6B"/>
    <w:rsid w:val="00A66E10"/>
    <w:rsid w:val="00A806B4"/>
    <w:rsid w:val="00A95FCD"/>
    <w:rsid w:val="00A97F1E"/>
    <w:rsid w:val="00AA5AE0"/>
    <w:rsid w:val="00AA6269"/>
    <w:rsid w:val="00AB5C83"/>
    <w:rsid w:val="00AE14F5"/>
    <w:rsid w:val="00AE2F00"/>
    <w:rsid w:val="00AE5C04"/>
    <w:rsid w:val="00AF26A1"/>
    <w:rsid w:val="00B06069"/>
    <w:rsid w:val="00B14DEB"/>
    <w:rsid w:val="00B161BF"/>
    <w:rsid w:val="00B16E71"/>
    <w:rsid w:val="00B264B7"/>
    <w:rsid w:val="00B30546"/>
    <w:rsid w:val="00B3161C"/>
    <w:rsid w:val="00B32DCE"/>
    <w:rsid w:val="00B34886"/>
    <w:rsid w:val="00B4636C"/>
    <w:rsid w:val="00B57183"/>
    <w:rsid w:val="00B70A24"/>
    <w:rsid w:val="00B75C95"/>
    <w:rsid w:val="00B8104C"/>
    <w:rsid w:val="00B82A11"/>
    <w:rsid w:val="00B82D51"/>
    <w:rsid w:val="00B850E9"/>
    <w:rsid w:val="00B937EA"/>
    <w:rsid w:val="00BA0538"/>
    <w:rsid w:val="00BA5BB5"/>
    <w:rsid w:val="00BC36CC"/>
    <w:rsid w:val="00BC4442"/>
    <w:rsid w:val="00BE04F0"/>
    <w:rsid w:val="00BE2ECB"/>
    <w:rsid w:val="00BE3DDB"/>
    <w:rsid w:val="00BF1F9A"/>
    <w:rsid w:val="00BF4E0C"/>
    <w:rsid w:val="00C00EED"/>
    <w:rsid w:val="00C01C34"/>
    <w:rsid w:val="00C057C5"/>
    <w:rsid w:val="00C057F4"/>
    <w:rsid w:val="00C10C80"/>
    <w:rsid w:val="00C13C87"/>
    <w:rsid w:val="00C154F2"/>
    <w:rsid w:val="00C17C9B"/>
    <w:rsid w:val="00C20540"/>
    <w:rsid w:val="00C20BA3"/>
    <w:rsid w:val="00C20F20"/>
    <w:rsid w:val="00C2127C"/>
    <w:rsid w:val="00C3489A"/>
    <w:rsid w:val="00C44495"/>
    <w:rsid w:val="00C44DB7"/>
    <w:rsid w:val="00C44FA2"/>
    <w:rsid w:val="00C454A8"/>
    <w:rsid w:val="00C5668F"/>
    <w:rsid w:val="00C64FCA"/>
    <w:rsid w:val="00C71FBF"/>
    <w:rsid w:val="00C72278"/>
    <w:rsid w:val="00C7348B"/>
    <w:rsid w:val="00C777D8"/>
    <w:rsid w:val="00C83B49"/>
    <w:rsid w:val="00C867D2"/>
    <w:rsid w:val="00C909A9"/>
    <w:rsid w:val="00C910CB"/>
    <w:rsid w:val="00C91557"/>
    <w:rsid w:val="00C926AA"/>
    <w:rsid w:val="00C9334A"/>
    <w:rsid w:val="00CA2A33"/>
    <w:rsid w:val="00CA669F"/>
    <w:rsid w:val="00CA7861"/>
    <w:rsid w:val="00CA7D30"/>
    <w:rsid w:val="00CC1191"/>
    <w:rsid w:val="00CD7C11"/>
    <w:rsid w:val="00CE04FC"/>
    <w:rsid w:val="00CE0D7C"/>
    <w:rsid w:val="00CE6FC6"/>
    <w:rsid w:val="00CF0AC6"/>
    <w:rsid w:val="00CF5625"/>
    <w:rsid w:val="00CF5DA3"/>
    <w:rsid w:val="00D06A5B"/>
    <w:rsid w:val="00D13D99"/>
    <w:rsid w:val="00D149C9"/>
    <w:rsid w:val="00D15B8F"/>
    <w:rsid w:val="00D17321"/>
    <w:rsid w:val="00D25628"/>
    <w:rsid w:val="00D267BF"/>
    <w:rsid w:val="00D32679"/>
    <w:rsid w:val="00D46545"/>
    <w:rsid w:val="00D47EB2"/>
    <w:rsid w:val="00D576C2"/>
    <w:rsid w:val="00D65084"/>
    <w:rsid w:val="00D6532B"/>
    <w:rsid w:val="00D70FFF"/>
    <w:rsid w:val="00D943B9"/>
    <w:rsid w:val="00D97F9E"/>
    <w:rsid w:val="00DA098F"/>
    <w:rsid w:val="00DA3946"/>
    <w:rsid w:val="00DB2389"/>
    <w:rsid w:val="00DB4212"/>
    <w:rsid w:val="00DC0C8D"/>
    <w:rsid w:val="00DC6001"/>
    <w:rsid w:val="00DD76B8"/>
    <w:rsid w:val="00DE102B"/>
    <w:rsid w:val="00DE1CB6"/>
    <w:rsid w:val="00DE6E80"/>
    <w:rsid w:val="00DE7169"/>
    <w:rsid w:val="00DE7310"/>
    <w:rsid w:val="00DE774B"/>
    <w:rsid w:val="00DF54C8"/>
    <w:rsid w:val="00E14D0C"/>
    <w:rsid w:val="00E16868"/>
    <w:rsid w:val="00E23533"/>
    <w:rsid w:val="00E36C84"/>
    <w:rsid w:val="00E4747B"/>
    <w:rsid w:val="00E477DE"/>
    <w:rsid w:val="00E573FB"/>
    <w:rsid w:val="00E617FF"/>
    <w:rsid w:val="00E66CB8"/>
    <w:rsid w:val="00E673AD"/>
    <w:rsid w:val="00E73AF7"/>
    <w:rsid w:val="00E77B33"/>
    <w:rsid w:val="00E8129A"/>
    <w:rsid w:val="00E817CB"/>
    <w:rsid w:val="00E91589"/>
    <w:rsid w:val="00E9232C"/>
    <w:rsid w:val="00EA1C95"/>
    <w:rsid w:val="00EA1E74"/>
    <w:rsid w:val="00EA2AAB"/>
    <w:rsid w:val="00EA636F"/>
    <w:rsid w:val="00EB29FB"/>
    <w:rsid w:val="00EB4F58"/>
    <w:rsid w:val="00EB5235"/>
    <w:rsid w:val="00EB7A25"/>
    <w:rsid w:val="00ED0B3B"/>
    <w:rsid w:val="00ED1614"/>
    <w:rsid w:val="00ED1FDA"/>
    <w:rsid w:val="00ED311C"/>
    <w:rsid w:val="00EE414E"/>
    <w:rsid w:val="00EE49EA"/>
    <w:rsid w:val="00EE5A93"/>
    <w:rsid w:val="00EE66C4"/>
    <w:rsid w:val="00EF1EE1"/>
    <w:rsid w:val="00EF3709"/>
    <w:rsid w:val="00EF67D7"/>
    <w:rsid w:val="00F1718D"/>
    <w:rsid w:val="00F2104D"/>
    <w:rsid w:val="00F23B8C"/>
    <w:rsid w:val="00F3210D"/>
    <w:rsid w:val="00F42EB5"/>
    <w:rsid w:val="00F43693"/>
    <w:rsid w:val="00F51951"/>
    <w:rsid w:val="00F54197"/>
    <w:rsid w:val="00F56B26"/>
    <w:rsid w:val="00F604A1"/>
    <w:rsid w:val="00F6267F"/>
    <w:rsid w:val="00F651B8"/>
    <w:rsid w:val="00F66288"/>
    <w:rsid w:val="00F74BF1"/>
    <w:rsid w:val="00F77B7E"/>
    <w:rsid w:val="00F81908"/>
    <w:rsid w:val="00F81FD5"/>
    <w:rsid w:val="00F8250B"/>
    <w:rsid w:val="00F8544B"/>
    <w:rsid w:val="00F8584C"/>
    <w:rsid w:val="00F96D62"/>
    <w:rsid w:val="00FA0F71"/>
    <w:rsid w:val="00FA705E"/>
    <w:rsid w:val="00FB5B56"/>
    <w:rsid w:val="00FB6A27"/>
    <w:rsid w:val="00FC7FE3"/>
    <w:rsid w:val="00FD2E97"/>
    <w:rsid w:val="00FD6738"/>
    <w:rsid w:val="00FE3182"/>
    <w:rsid w:val="00FE3322"/>
    <w:rsid w:val="00FE3F45"/>
    <w:rsid w:val="00FE4777"/>
    <w:rsid w:val="00FE49BE"/>
    <w:rsid w:val="00FE782F"/>
    <w:rsid w:val="00FE7DF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C89EFB"/>
  <w15:docId w15:val="{8F70BF10-1CB5-4B9D-9E78-5474C060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D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34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24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4D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D2CB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13B8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158FD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semiHidden/>
    <w:rsid w:val="007A23AD"/>
  </w:style>
  <w:style w:type="paragraph" w:styleId="En-tte">
    <w:name w:val="header"/>
    <w:basedOn w:val="Normal"/>
    <w:link w:val="En-tteCar"/>
    <w:uiPriority w:val="99"/>
    <w:semiHidden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3AD"/>
  </w:style>
  <w:style w:type="paragraph" w:styleId="Pieddepage">
    <w:name w:val="footer"/>
    <w:basedOn w:val="Normal"/>
    <w:link w:val="PieddepageCar"/>
    <w:uiPriority w:val="99"/>
    <w:unhideWhenUsed/>
    <w:rsid w:val="007A23AD"/>
    <w:pPr>
      <w:tabs>
        <w:tab w:val="center" w:pos="4536"/>
        <w:tab w:val="right" w:pos="9072"/>
      </w:tabs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7A23A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A23AD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23AD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23A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B82D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9263">
          <w:marLeft w:val="102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modernisation.gouv.fr/ladministration-change-avec-le-numerique/par-son-systeme-dinformation/les-trois-grandes-missions-du-reseau-interministeriel-de-letat" TargetMode="External"/><Relationship Id="rId22" Type="http://schemas.openxmlformats.org/officeDocument/2006/relationships/oleObject" Target="embeddings/oleObject5.bin"/><Relationship Id="rId27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e.lecoq\Desktop\+++2017\Mai%202017\Modele%20Document%20Architecture%20V2.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54DF2FB5EA4E15B4125401ACF4B8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663317-B3F1-4EBC-8392-7D7D4FB33FCD}"/>
      </w:docPartPr>
      <w:docPartBody>
        <w:p w:rsidR="00046855" w:rsidRDefault="00046855" w:rsidP="00046855">
          <w:pPr>
            <w:pStyle w:val="5454DF2FB5EA4E15B4125401ACF4B836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E085B9C36090420AAC7484FF76BD67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134245-3B35-4830-91B6-5827A4EEB1E9}"/>
      </w:docPartPr>
      <w:docPartBody>
        <w:p w:rsidR="00046855" w:rsidRDefault="00046855" w:rsidP="00046855">
          <w:pPr>
            <w:pStyle w:val="E085B9C36090420AAC7484FF76BD677F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273C01AD526A48FDAC501CC134212D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7AFFA-1E03-4183-9D0B-8B93A843D782}"/>
      </w:docPartPr>
      <w:docPartBody>
        <w:p w:rsidR="00046855" w:rsidRDefault="00046855" w:rsidP="00046855">
          <w:pPr>
            <w:pStyle w:val="273C01AD526A48FDAC501CC134212D95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03623A076BBF4675A8F26A82AD7786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7C9745-330F-400B-AB60-DBD19D145412}"/>
      </w:docPartPr>
      <w:docPartBody>
        <w:p w:rsidR="00046855" w:rsidRDefault="00046855" w:rsidP="00046855">
          <w:pPr>
            <w:pStyle w:val="03623A076BBF4675A8F26A82AD778663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003EC4D2BD3D4988824A7AECD50732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145A59-9D17-40F8-A974-5733D5FB17E8}"/>
      </w:docPartPr>
      <w:docPartBody>
        <w:p w:rsidR="00046855" w:rsidRDefault="00046855" w:rsidP="00046855">
          <w:pPr>
            <w:pStyle w:val="003EC4D2BD3D4988824A7AECD507324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4853749BE6AA407FAD3BAE250201AD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31CAA3-A881-4FCB-AEB8-A02D730D1B9B}"/>
      </w:docPartPr>
      <w:docPartBody>
        <w:p w:rsidR="00046855" w:rsidRDefault="00046855" w:rsidP="00046855">
          <w:pPr>
            <w:pStyle w:val="4853749BE6AA407FAD3BAE250201AD36"/>
          </w:pPr>
          <w:r w:rsidRPr="00714233">
            <w:rPr>
              <w:sz w:val="18"/>
              <w:szCs w:val="18"/>
            </w:rPr>
            <w:t>Choisir.</w:t>
          </w:r>
        </w:p>
      </w:docPartBody>
    </w:docPart>
    <w:docPart>
      <w:docPartPr>
        <w:name w:val="61D03B3C43FB432EB50BB54939A2BD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FED231-95B0-4189-B068-14F1D2BCFAE1}"/>
      </w:docPartPr>
      <w:docPartBody>
        <w:p w:rsidR="00046855" w:rsidRDefault="00046855" w:rsidP="00046855">
          <w:pPr>
            <w:pStyle w:val="61D03B3C43FB432EB50BB54939A2BD9C"/>
          </w:pPr>
          <w:r w:rsidRPr="00F81FD5">
            <w:rPr>
              <w:rStyle w:val="Textedelespacerserv"/>
              <w:sz w:val="18"/>
              <w:szCs w:val="18"/>
            </w:rPr>
            <w:t>Choisir.</w:t>
          </w:r>
        </w:p>
      </w:docPartBody>
    </w:docPart>
    <w:docPart>
      <w:docPartPr>
        <w:name w:val="C5508CFF7D5F434B88F11E0B2ACAD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B7BB79-9174-4EA2-B6B6-C3BBEF5C16E6}"/>
      </w:docPartPr>
      <w:docPartBody>
        <w:p w:rsidR="00046855" w:rsidRDefault="00046855" w:rsidP="00046855">
          <w:pPr>
            <w:pStyle w:val="C5508CFF7D5F434B88F11E0B2ACAD5BC"/>
          </w:pPr>
          <w:r w:rsidRPr="00714233">
            <w:rPr>
              <w:sz w:val="18"/>
              <w:szCs w:val="18"/>
            </w:rPr>
            <w:t>Choisir.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6AA6"/>
    <w:rsid w:val="00046855"/>
    <w:rsid w:val="000F7D2B"/>
    <w:rsid w:val="001205F1"/>
    <w:rsid w:val="001A3FA8"/>
    <w:rsid w:val="003C7C77"/>
    <w:rsid w:val="003D392F"/>
    <w:rsid w:val="006367C6"/>
    <w:rsid w:val="00671DE4"/>
    <w:rsid w:val="00693670"/>
    <w:rsid w:val="00735C72"/>
    <w:rsid w:val="007F4265"/>
    <w:rsid w:val="0086613F"/>
    <w:rsid w:val="009231FE"/>
    <w:rsid w:val="00950486"/>
    <w:rsid w:val="009752A5"/>
    <w:rsid w:val="00A176B2"/>
    <w:rsid w:val="00AC6AA6"/>
    <w:rsid w:val="00AE092A"/>
    <w:rsid w:val="00B6390F"/>
    <w:rsid w:val="00C121A9"/>
    <w:rsid w:val="00CD4FC1"/>
    <w:rsid w:val="00DA1BB0"/>
    <w:rsid w:val="00DB0AE9"/>
    <w:rsid w:val="00DC4699"/>
    <w:rsid w:val="00DF0785"/>
    <w:rsid w:val="00E86854"/>
    <w:rsid w:val="00F0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CA62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367C6"/>
    <w:rPr>
      <w:color w:val="808080"/>
    </w:rPr>
  </w:style>
  <w:style w:type="paragraph" w:customStyle="1" w:styleId="5454DF2FB5EA4E15B4125401ACF4B836">
    <w:name w:val="5454DF2FB5EA4E15B4125401ACF4B836"/>
    <w:rsid w:val="00046855"/>
  </w:style>
  <w:style w:type="paragraph" w:customStyle="1" w:styleId="E085B9C36090420AAC7484FF76BD677F">
    <w:name w:val="E085B9C36090420AAC7484FF76BD677F"/>
    <w:rsid w:val="00046855"/>
  </w:style>
  <w:style w:type="paragraph" w:customStyle="1" w:styleId="273C01AD526A48FDAC501CC134212D95">
    <w:name w:val="273C01AD526A48FDAC501CC134212D95"/>
    <w:rsid w:val="00046855"/>
  </w:style>
  <w:style w:type="paragraph" w:customStyle="1" w:styleId="03623A076BBF4675A8F26A82AD778663">
    <w:name w:val="03623A076BBF4675A8F26A82AD778663"/>
    <w:rsid w:val="00046855"/>
  </w:style>
  <w:style w:type="paragraph" w:customStyle="1" w:styleId="003EC4D2BD3D4988824A7AECD507324C">
    <w:name w:val="003EC4D2BD3D4988824A7AECD507324C"/>
    <w:rsid w:val="00046855"/>
  </w:style>
  <w:style w:type="paragraph" w:customStyle="1" w:styleId="4853749BE6AA407FAD3BAE250201AD36">
    <w:name w:val="4853749BE6AA407FAD3BAE250201AD36"/>
    <w:rsid w:val="00046855"/>
  </w:style>
  <w:style w:type="paragraph" w:customStyle="1" w:styleId="61D03B3C43FB432EB50BB54939A2BD9C">
    <w:name w:val="61D03B3C43FB432EB50BB54939A2BD9C"/>
    <w:rsid w:val="00046855"/>
  </w:style>
  <w:style w:type="paragraph" w:customStyle="1" w:styleId="C5508CFF7D5F434B88F11E0B2ACAD5BC">
    <w:name w:val="C5508CFF7D5F434B88F11E0B2ACAD5BC"/>
    <w:rsid w:val="000468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hamps_x0020_d_x0027_application xmlns="70210388-a7ec-4017-b6c8-e835636fac33">Modèle dossier d'architecture pour hébergement externe (PLC)</Champs_x0020_d_x0027_application>
    <Origine_x0020_mod_x00e8_le xmlns="70210388-a7ec-4017-b6c8-e835636fac33">4</Origine_x0020_mod_x00e8_le>
    <_dlc_DocId xmlns="a1b672a9-d974-4ceb-803f-5b85c6ecbe59">DNUM-1583027998-23</_dlc_DocId>
    <_dlc_DocIdUrl xmlns="a1b672a9-d974-4ceb-803f-5b85c6ecbe59">
      <Url>https://ecu.collab.social.gouv.fr/dir/DSI/eq/MITECH/activites/_layouts/15/DocIdRedir.aspx?ID=DNUM-1583027998-23</Url>
      <Description>DNUM-1583027998-23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5372B8D107348977488743273B162" ma:contentTypeVersion="3" ma:contentTypeDescription="Crée un document." ma:contentTypeScope="" ma:versionID="cb6ec8a080841802432f8e84add29fb7">
  <xsd:schema xmlns:xsd="http://www.w3.org/2001/XMLSchema" xmlns:xs="http://www.w3.org/2001/XMLSchema" xmlns:p="http://schemas.microsoft.com/office/2006/metadata/properties" xmlns:ns2="70210388-a7ec-4017-b6c8-e835636fac33" xmlns:ns3="a1b672a9-d974-4ceb-803f-5b85c6ecbe59" targetNamespace="http://schemas.microsoft.com/office/2006/metadata/properties" ma:root="true" ma:fieldsID="05a75fca7e8bc7600b7b971056e18f7f" ns2:_="" ns3:_="">
    <xsd:import namespace="70210388-a7ec-4017-b6c8-e835636fac33"/>
    <xsd:import namespace="a1b672a9-d974-4ceb-803f-5b85c6ecbe59"/>
    <xsd:element name="properties">
      <xsd:complexType>
        <xsd:sequence>
          <xsd:element name="documentManagement">
            <xsd:complexType>
              <xsd:all>
                <xsd:element ref="ns2:Origine_x0020_mod_x00e8_le" minOccurs="0"/>
                <xsd:element ref="ns2:Champs_x0020_d_x0027_application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10388-a7ec-4017-b6c8-e835636fac33" elementFormDefault="qualified">
    <xsd:import namespace="http://schemas.microsoft.com/office/2006/documentManagement/types"/>
    <xsd:import namespace="http://schemas.microsoft.com/office/infopath/2007/PartnerControls"/>
    <xsd:element name="Origine_x0020_mod_x00e8_le" ma:index="4" nillable="true" ma:displayName="Origine modèle" ma:list="{f98bcdc7-0296-4c52-a7c6-53b854e64142}" ma:internalName="Origine_x0020_mod_x00e8_le" ma:readOnly="false" ma:showField="Title">
      <xsd:simpleType>
        <xsd:restriction base="dms:Lookup"/>
      </xsd:simpleType>
    </xsd:element>
    <xsd:element name="Champs_x0020_d_x0027_application" ma:index="5" nillable="true" ma:displayName="Commentaire" ma:internalName="Champs_x0020_d_x0027_applica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672a9-d974-4ceb-803f-5b85c6ecbe59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11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3" ma:displayName="Contenu modè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A8BB5C-64BE-47F7-8A0D-1F719F150A4C}">
  <ds:schemaRefs>
    <ds:schemaRef ds:uri="http://purl.org/dc/terms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infopath/2007/PartnerControls"/>
    <ds:schemaRef ds:uri="70210388-a7ec-4017-b6c8-e835636fac33"/>
    <ds:schemaRef ds:uri="http://schemas.openxmlformats.org/package/2006/metadata/core-properties"/>
    <ds:schemaRef ds:uri="a1b672a9-d974-4ceb-803f-5b85c6ecbe59"/>
  </ds:schemaRefs>
</ds:datastoreItem>
</file>

<file path=customXml/itemProps2.xml><?xml version="1.0" encoding="utf-8"?>
<ds:datastoreItem xmlns:ds="http://schemas.openxmlformats.org/officeDocument/2006/customXml" ds:itemID="{1C55BF74-8B8B-4677-BBFB-E51BF54A1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10388-a7ec-4017-b6c8-e835636fac33"/>
    <ds:schemaRef ds:uri="a1b672a9-d974-4ceb-803f-5b85c6ecb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A0DE15-50A7-479B-B23E-251A6B8F7EB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56A01F7-625B-47F8-85D4-9B13EC07436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3BB333-E9CC-455E-B514-38348927A6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Document Architecture V2.2.dotx</Template>
  <TotalTime>0</TotalTime>
  <Pages>6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 Modèle dossier d'architecture</vt:lpstr>
    </vt:vector>
  </TitlesOfParts>
  <Company>Ministères Chargés des Affaires Sociales</Company>
  <LinksUpToDate>false</LinksUpToDate>
  <CharactersWithSpaces>10190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dossier d'architecture pour hébergement externe (PLC)</dc:title>
  <dc:creator>LECOQ, Patrice (DSI/MITECH)</dc:creator>
  <cp:lastModifiedBy>LECOQ, Patrice (DNUM/MCNum)</cp:lastModifiedBy>
  <cp:revision>2</cp:revision>
  <cp:lastPrinted>2017-03-24T10:02:00Z</cp:lastPrinted>
  <dcterms:created xsi:type="dcterms:W3CDTF">2024-10-22T08:29:00Z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0x0101006FF5372B8D107348977488743273B162</vt:lpwstr>
  </property>
  <property fmtid="{D5CDD505-2E9C-101B-9397-08002B2CF9AE}" pid="3" name="_dlc_DocIdItemGuid">
    <vt:lpwstr>6df62199-7426-4c62-8954-3815c2b69989</vt:lpwstr>
  </property>
  <property fmtid="{D5CDD505-2E9C-101B-9397-08002B2CF9AE}" pid="4" name="ClassificationContentMarkingFooterShapeIds">
    <vt:lpwstr>5de1e131,5db2e201,3efb58d1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C1 - Public</vt:lpwstr>
  </property>
  <property fmtid="{D5CDD505-2E9C-101B-9397-08002B2CF9AE}" pid="7" name="MSIP_Label_91db7355-aeca-4109-a800-15480e35f6d9_Enabled">
    <vt:lpwstr>true</vt:lpwstr>
  </property>
  <property fmtid="{D5CDD505-2E9C-101B-9397-08002B2CF9AE}" pid="8" name="MSIP_Label_91db7355-aeca-4109-a800-15480e35f6d9_SetDate">
    <vt:lpwstr>2024-10-22T08:29:36Z</vt:lpwstr>
  </property>
  <property fmtid="{D5CDD505-2E9C-101B-9397-08002B2CF9AE}" pid="9" name="MSIP_Label_91db7355-aeca-4109-a800-15480e35f6d9_Method">
    <vt:lpwstr>Privileged</vt:lpwstr>
  </property>
  <property fmtid="{D5CDD505-2E9C-101B-9397-08002B2CF9AE}" pid="10" name="MSIP_Label_91db7355-aeca-4109-a800-15480e35f6d9_Name">
    <vt:lpwstr>[Prod v4] C1 - Public</vt:lpwstr>
  </property>
  <property fmtid="{D5CDD505-2E9C-101B-9397-08002B2CF9AE}" pid="11" name="MSIP_Label_91db7355-aeca-4109-a800-15480e35f6d9_SiteId">
    <vt:lpwstr>035e5292-5a25-4509-bb08-a555f7d31a8b</vt:lpwstr>
  </property>
  <property fmtid="{D5CDD505-2E9C-101B-9397-08002B2CF9AE}" pid="12" name="MSIP_Label_91db7355-aeca-4109-a800-15480e35f6d9_ActionId">
    <vt:lpwstr>b1e341e5-0ed5-4caa-ac45-119b6529ef0e</vt:lpwstr>
  </property>
  <property fmtid="{D5CDD505-2E9C-101B-9397-08002B2CF9AE}" pid="13" name="MSIP_Label_91db7355-aeca-4109-a800-15480e35f6d9_ContentBits">
    <vt:lpwstr>2</vt:lpwstr>
  </property>
</Properties>
</file>